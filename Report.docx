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DAAE6"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2D57F2A7" wp14:editId="2204C08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5865C586" w14:textId="77777777" w:rsidTr="00185F4A">
        <w:trPr>
          <w:trHeight w:val="1083"/>
        </w:trPr>
        <w:tc>
          <w:tcPr>
            <w:tcW w:w="10790" w:type="dxa"/>
            <w:gridSpan w:val="9"/>
          </w:tcPr>
          <w:p w14:paraId="60E1FAF7" w14:textId="77777777" w:rsidR="00DF198B" w:rsidRDefault="00DF198B"/>
        </w:tc>
      </w:tr>
      <w:tr w:rsidR="00DF198B" w14:paraId="3652E203" w14:textId="77777777" w:rsidTr="00185F4A">
        <w:trPr>
          <w:trHeight w:val="1068"/>
        </w:trPr>
        <w:tc>
          <w:tcPr>
            <w:tcW w:w="1198" w:type="dxa"/>
            <w:gridSpan w:val="2"/>
            <w:tcBorders>
              <w:right w:val="single" w:sz="18" w:space="0" w:color="476166" w:themeColor="accent1"/>
            </w:tcBorders>
          </w:tcPr>
          <w:p w14:paraId="53577FD1"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ECF6278" w14:textId="6C6994EA" w:rsidR="00DF198B" w:rsidRPr="00DF198B" w:rsidRDefault="00723487" w:rsidP="00874FE7">
            <w:pPr>
              <w:pStyle w:val="Heading1"/>
            </w:pPr>
            <w:r>
              <w:t xml:space="preserve">Adult50K </w:t>
            </w:r>
            <w:proofErr w:type="spellStart"/>
            <w:r>
              <w:t>DataSet</w:t>
            </w:r>
            <w:proofErr w:type="spellEnd"/>
          </w:p>
        </w:tc>
        <w:tc>
          <w:tcPr>
            <w:tcW w:w="1199" w:type="dxa"/>
            <w:gridSpan w:val="2"/>
            <w:tcBorders>
              <w:left w:val="single" w:sz="18" w:space="0" w:color="476166" w:themeColor="accent1"/>
            </w:tcBorders>
          </w:tcPr>
          <w:p w14:paraId="550184DC" w14:textId="77777777" w:rsidR="00DF198B" w:rsidRDefault="00DF198B"/>
        </w:tc>
      </w:tr>
      <w:tr w:rsidR="00DF198B" w14:paraId="6C366202" w14:textId="77777777" w:rsidTr="00185F4A">
        <w:trPr>
          <w:trHeight w:val="1837"/>
        </w:trPr>
        <w:tc>
          <w:tcPr>
            <w:tcW w:w="1170" w:type="dxa"/>
          </w:tcPr>
          <w:p w14:paraId="24B54AC2" w14:textId="77777777" w:rsidR="00DF198B" w:rsidRDefault="00DF198B"/>
        </w:tc>
        <w:tc>
          <w:tcPr>
            <w:tcW w:w="8460" w:type="dxa"/>
            <w:gridSpan w:val="7"/>
          </w:tcPr>
          <w:p w14:paraId="5A01BAC2" w14:textId="77777777" w:rsidR="00DF198B" w:rsidRDefault="00DF198B"/>
        </w:tc>
        <w:tc>
          <w:tcPr>
            <w:tcW w:w="1160" w:type="dxa"/>
          </w:tcPr>
          <w:p w14:paraId="0F668CDB" w14:textId="77777777" w:rsidR="00DF198B" w:rsidRDefault="00DF198B"/>
        </w:tc>
      </w:tr>
      <w:tr w:rsidR="00DF198B" w14:paraId="1BD85F9B" w14:textId="77777777" w:rsidTr="00185F4A">
        <w:trPr>
          <w:trHeight w:val="929"/>
        </w:trPr>
        <w:tc>
          <w:tcPr>
            <w:tcW w:w="2397" w:type="dxa"/>
            <w:gridSpan w:val="4"/>
          </w:tcPr>
          <w:p w14:paraId="7D5AC642" w14:textId="77777777" w:rsidR="00DF198B" w:rsidRDefault="00DF198B"/>
        </w:tc>
        <w:tc>
          <w:tcPr>
            <w:tcW w:w="5995" w:type="dxa"/>
            <w:shd w:val="clear" w:color="auto" w:fill="FFFFFF" w:themeFill="background1"/>
          </w:tcPr>
          <w:p w14:paraId="1E74C299" w14:textId="77777777" w:rsidR="00DF198B" w:rsidRPr="00DF198B" w:rsidRDefault="00DF198B" w:rsidP="00DF198B">
            <w:pPr>
              <w:jc w:val="center"/>
              <w:rPr>
                <w:rFonts w:ascii="Georgia" w:hAnsi="Georgia"/>
                <w:sz w:val="48"/>
                <w:szCs w:val="48"/>
              </w:rPr>
            </w:pPr>
          </w:p>
        </w:tc>
        <w:tc>
          <w:tcPr>
            <w:tcW w:w="2398" w:type="dxa"/>
            <w:gridSpan w:val="4"/>
          </w:tcPr>
          <w:p w14:paraId="005A1B5D" w14:textId="77777777" w:rsidR="00DF198B" w:rsidRDefault="00DF198B"/>
        </w:tc>
      </w:tr>
      <w:tr w:rsidR="00DF198B" w14:paraId="66407C86" w14:textId="77777777" w:rsidTr="00185F4A">
        <w:trPr>
          <w:trHeight w:val="1460"/>
        </w:trPr>
        <w:tc>
          <w:tcPr>
            <w:tcW w:w="2397" w:type="dxa"/>
            <w:gridSpan w:val="4"/>
          </w:tcPr>
          <w:p w14:paraId="56D88637" w14:textId="77777777" w:rsidR="00DF198B" w:rsidRDefault="00DF198B"/>
        </w:tc>
        <w:tc>
          <w:tcPr>
            <w:tcW w:w="5995" w:type="dxa"/>
            <w:shd w:val="clear" w:color="auto" w:fill="FFFFFF" w:themeFill="background1"/>
          </w:tcPr>
          <w:p w14:paraId="3B800D6A" w14:textId="1092A966" w:rsidR="002247DE" w:rsidRDefault="002247DE" w:rsidP="00874FE7">
            <w:pPr>
              <w:pStyle w:val="Heading2"/>
            </w:pPr>
            <w:r>
              <w:t xml:space="preserve">Baldip Singh </w:t>
            </w:r>
          </w:p>
          <w:p w14:paraId="4BA1CA17" w14:textId="4A89D140" w:rsidR="00DF198B" w:rsidRPr="00DF198B" w:rsidRDefault="00DF198B" w:rsidP="00874FE7">
            <w:pPr>
              <w:pStyle w:val="Heading2"/>
            </w:pPr>
          </w:p>
        </w:tc>
        <w:tc>
          <w:tcPr>
            <w:tcW w:w="2398" w:type="dxa"/>
            <w:gridSpan w:val="4"/>
          </w:tcPr>
          <w:p w14:paraId="18D2B398" w14:textId="77777777" w:rsidR="00DF198B" w:rsidRDefault="00DF198B"/>
        </w:tc>
      </w:tr>
      <w:tr w:rsidR="00DF198B" w14:paraId="38873BCA" w14:textId="77777777" w:rsidTr="00185F4A">
        <w:trPr>
          <w:trHeight w:val="7176"/>
        </w:trPr>
        <w:tc>
          <w:tcPr>
            <w:tcW w:w="2397" w:type="dxa"/>
            <w:gridSpan w:val="4"/>
            <w:vAlign w:val="bottom"/>
          </w:tcPr>
          <w:p w14:paraId="52F60442"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430E412D" w14:textId="1BE30EAB" w:rsidR="00DF198B" w:rsidRPr="00DF198B" w:rsidRDefault="002247DE" w:rsidP="00874FE7">
            <w:pPr>
              <w:pStyle w:val="Heading3"/>
            </w:pPr>
            <w:r>
              <w:t>08/07/2020</w:t>
            </w:r>
          </w:p>
          <w:p w14:paraId="14E73617" w14:textId="77777777" w:rsidR="00874FE7" w:rsidRPr="00DF198B" w:rsidRDefault="00CE48D1" w:rsidP="00874FE7">
            <w:pPr>
              <w:pStyle w:val="Heading3"/>
            </w:pPr>
            <w:sdt>
              <w:sdtPr>
                <w:id w:val="-1516760087"/>
                <w:placeholder>
                  <w:docPart w:val="34750FD7339B4DA392B8F4A340D20AFD"/>
                </w:placeholder>
                <w:temporary/>
                <w:showingPlcHdr/>
                <w15:appearance w15:val="hidden"/>
              </w:sdtPr>
              <w:sdtEndPr/>
              <w:sdtContent>
                <w:r w:rsidR="00874FE7" w:rsidRPr="00DF198B">
                  <w:t>—</w:t>
                </w:r>
              </w:sdtContent>
            </w:sdt>
          </w:p>
          <w:p w14:paraId="0512C290" w14:textId="2548BA5C" w:rsidR="00DF198B" w:rsidRPr="00DF198B" w:rsidRDefault="002247DE" w:rsidP="00874FE7">
            <w:pPr>
              <w:pStyle w:val="Heading3"/>
            </w:pPr>
            <w:r>
              <w:t>Fundamentals of Business Intelligence</w:t>
            </w:r>
            <w:r w:rsidR="00723487">
              <w:t xml:space="preserve"> – Quarter 2</w:t>
            </w:r>
          </w:p>
          <w:p w14:paraId="3BBEB640" w14:textId="77777777" w:rsidR="00DF198B" w:rsidRPr="00DF198B" w:rsidRDefault="00CE48D1" w:rsidP="00874FE7">
            <w:pPr>
              <w:pStyle w:val="Heading3"/>
            </w:pPr>
            <w:sdt>
              <w:sdtPr>
                <w:id w:val="1492440299"/>
                <w:placeholder>
                  <w:docPart w:val="8F31900E6D3046E1A745FD542C123DDE"/>
                </w:placeholder>
                <w:temporary/>
                <w:showingPlcHdr/>
                <w15:appearance w15:val="hidden"/>
              </w:sdtPr>
              <w:sdtEndPr/>
              <w:sdtContent>
                <w:r w:rsidR="00874FE7" w:rsidRPr="00DF198B">
                  <w:t>—</w:t>
                </w:r>
              </w:sdtContent>
            </w:sdt>
          </w:p>
          <w:p w14:paraId="1E6287F9" w14:textId="3CA84BBB" w:rsidR="00DF198B" w:rsidRDefault="002247DE" w:rsidP="00874FE7">
            <w:pPr>
              <w:pStyle w:val="Heading3"/>
            </w:pPr>
            <w:r>
              <w:t>Michael Thompson</w:t>
            </w:r>
          </w:p>
          <w:p w14:paraId="45072350" w14:textId="77777777" w:rsidR="00DF198B" w:rsidRPr="00DF198B" w:rsidRDefault="00DF198B" w:rsidP="00DF198B"/>
        </w:tc>
        <w:tc>
          <w:tcPr>
            <w:tcW w:w="2398" w:type="dxa"/>
            <w:gridSpan w:val="4"/>
            <w:vAlign w:val="bottom"/>
          </w:tcPr>
          <w:p w14:paraId="3DE29552" w14:textId="77777777" w:rsidR="00DF198B" w:rsidRDefault="00DF198B" w:rsidP="00DF198B">
            <w:pPr>
              <w:jc w:val="center"/>
            </w:pPr>
          </w:p>
        </w:tc>
      </w:tr>
      <w:tr w:rsidR="00DF198B" w14:paraId="21DCD79A" w14:textId="77777777" w:rsidTr="00185F4A">
        <w:tc>
          <w:tcPr>
            <w:tcW w:w="2340" w:type="dxa"/>
            <w:gridSpan w:val="3"/>
          </w:tcPr>
          <w:p w14:paraId="370D756C" w14:textId="77777777" w:rsidR="00DF198B" w:rsidRDefault="00DF198B"/>
        </w:tc>
        <w:tc>
          <w:tcPr>
            <w:tcW w:w="6120" w:type="dxa"/>
            <w:gridSpan w:val="3"/>
          </w:tcPr>
          <w:p w14:paraId="1A5E7D30" w14:textId="77777777" w:rsidR="00DF198B" w:rsidRDefault="00DF198B"/>
        </w:tc>
        <w:tc>
          <w:tcPr>
            <w:tcW w:w="2330" w:type="dxa"/>
            <w:gridSpan w:val="3"/>
          </w:tcPr>
          <w:p w14:paraId="35F562D2" w14:textId="77777777" w:rsidR="00DF198B" w:rsidRDefault="00DF198B"/>
        </w:tc>
      </w:tr>
    </w:tbl>
    <w:p w14:paraId="3047E319" w14:textId="77777777" w:rsidR="00DF198B" w:rsidRDefault="00DF198B"/>
    <w:p w14:paraId="50DFF9BE" w14:textId="77777777" w:rsidR="00DF198B" w:rsidRDefault="002D2200" w:rsidP="002D2200">
      <w:pPr>
        <w:pStyle w:val="GraphicAnchor"/>
      </w:pPr>
      <w:r w:rsidRPr="004909D9">
        <w:rPr>
          <w:noProof/>
          <w:lang w:eastAsia="en-AU"/>
        </w:rPr>
        <w:lastRenderedPageBreak/>
        <mc:AlternateContent>
          <mc:Choice Requires="wps">
            <w:drawing>
              <wp:anchor distT="0" distB="0" distL="114300" distR="114300" simplePos="0" relativeHeight="251657215" behindDoc="1" locked="0" layoutInCell="1" allowOverlap="1" wp14:anchorId="2B5B601A" wp14:editId="6B82837C">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9C014" id="Rectangle 2" o:spid="_x0000_s1026"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" fillcolor="#476166 [3204]" stroked="f" strokeweight="2pt">
                <v:stroke miterlimit="4"/>
                <v:textbox inset="3pt,3pt,3pt,3pt"/>
              </v:rect>
            </w:pict>
          </mc:Fallback>
        </mc:AlternateContent>
      </w:r>
      <w:r w:rsidRPr="004909D9">
        <w:rPr>
          <w:noProof/>
          <w:lang w:eastAsia="en-AU"/>
        </w:rPr>
        <w:drawing>
          <wp:anchor distT="0" distB="0" distL="114300" distR="114300" simplePos="0" relativeHeight="251660288" behindDoc="1" locked="0" layoutInCell="1" allowOverlap="1" wp14:anchorId="08FB152D" wp14:editId="23680CD5">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542"/>
        <w:gridCol w:w="540"/>
        <w:gridCol w:w="1076"/>
        <w:gridCol w:w="2158"/>
        <w:gridCol w:w="1087"/>
        <w:gridCol w:w="540"/>
        <w:gridCol w:w="531"/>
        <w:gridCol w:w="9"/>
        <w:gridCol w:w="1070"/>
        <w:gridCol w:w="1079"/>
        <w:gridCol w:w="9"/>
      </w:tblGrid>
      <w:tr w:rsidR="002D2200" w14:paraId="24422893" w14:textId="77777777" w:rsidTr="00185F4A">
        <w:trPr>
          <w:trHeight w:val="1152"/>
        </w:trPr>
        <w:tc>
          <w:tcPr>
            <w:tcW w:w="2158" w:type="dxa"/>
            <w:gridSpan w:val="2"/>
          </w:tcPr>
          <w:p w14:paraId="3B7CC8B0" w14:textId="77777777" w:rsidR="002D2200" w:rsidRDefault="002D2200"/>
        </w:tc>
        <w:tc>
          <w:tcPr>
            <w:tcW w:w="2158" w:type="dxa"/>
            <w:gridSpan w:val="3"/>
            <w:tcBorders>
              <w:bottom w:val="single" w:sz="18" w:space="0" w:color="476166" w:themeColor="accent1"/>
            </w:tcBorders>
          </w:tcPr>
          <w:p w14:paraId="3D2BD989" w14:textId="77777777" w:rsidR="002D2200" w:rsidRDefault="002D2200"/>
        </w:tc>
        <w:tc>
          <w:tcPr>
            <w:tcW w:w="2158" w:type="dxa"/>
            <w:tcBorders>
              <w:bottom w:val="single" w:sz="18" w:space="0" w:color="476166" w:themeColor="accent1"/>
            </w:tcBorders>
          </w:tcPr>
          <w:p w14:paraId="56452F31" w14:textId="77777777" w:rsidR="002D2200" w:rsidRDefault="002D2200"/>
        </w:tc>
        <w:tc>
          <w:tcPr>
            <w:tcW w:w="2167" w:type="dxa"/>
            <w:gridSpan w:val="4"/>
            <w:tcBorders>
              <w:bottom w:val="single" w:sz="18" w:space="0" w:color="476166" w:themeColor="accent1"/>
            </w:tcBorders>
          </w:tcPr>
          <w:p w14:paraId="37303D26" w14:textId="77777777" w:rsidR="002D2200" w:rsidRDefault="002D2200"/>
        </w:tc>
        <w:tc>
          <w:tcPr>
            <w:tcW w:w="2158" w:type="dxa"/>
            <w:gridSpan w:val="3"/>
          </w:tcPr>
          <w:p w14:paraId="50A6A62F" w14:textId="77777777" w:rsidR="002D2200" w:rsidRDefault="002D2200"/>
        </w:tc>
      </w:tr>
      <w:tr w:rsidR="002D2200" w14:paraId="0C67ECD2" w14:textId="77777777" w:rsidTr="00185F4A">
        <w:trPr>
          <w:trHeight w:val="664"/>
        </w:trPr>
        <w:tc>
          <w:tcPr>
            <w:tcW w:w="2158" w:type="dxa"/>
            <w:gridSpan w:val="2"/>
            <w:tcBorders>
              <w:right w:val="single" w:sz="18" w:space="0" w:color="476166" w:themeColor="accent1"/>
            </w:tcBorders>
          </w:tcPr>
          <w:p w14:paraId="191B5E88" w14:textId="77777777" w:rsidR="002D2200" w:rsidRDefault="002D2200"/>
        </w:tc>
        <w:tc>
          <w:tcPr>
            <w:tcW w:w="6483" w:type="dxa"/>
            <w:gridSpan w:val="8"/>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A0633B0" w14:textId="07C2BD74" w:rsidR="002D2200" w:rsidRPr="00E74B29" w:rsidRDefault="002247DE" w:rsidP="00874FE7">
            <w:pPr>
              <w:pStyle w:val="Heading4"/>
            </w:pPr>
            <w:r>
              <w:t>Scenario</w:t>
            </w:r>
          </w:p>
        </w:tc>
        <w:tc>
          <w:tcPr>
            <w:tcW w:w="2158" w:type="dxa"/>
            <w:gridSpan w:val="3"/>
            <w:tcBorders>
              <w:left w:val="single" w:sz="18" w:space="0" w:color="476166" w:themeColor="accent1"/>
            </w:tcBorders>
          </w:tcPr>
          <w:p w14:paraId="6AF9CE30" w14:textId="77777777" w:rsidR="002D2200" w:rsidRDefault="002D2200"/>
        </w:tc>
      </w:tr>
      <w:tr w:rsidR="002D2200" w14:paraId="39C692E0" w14:textId="77777777" w:rsidTr="00185F4A">
        <w:trPr>
          <w:trHeight w:val="311"/>
        </w:trPr>
        <w:tc>
          <w:tcPr>
            <w:tcW w:w="2158" w:type="dxa"/>
            <w:gridSpan w:val="2"/>
          </w:tcPr>
          <w:p w14:paraId="09F4DEA1" w14:textId="77777777" w:rsidR="002D2200" w:rsidRDefault="002D2200"/>
        </w:tc>
        <w:tc>
          <w:tcPr>
            <w:tcW w:w="2158" w:type="dxa"/>
            <w:gridSpan w:val="3"/>
            <w:tcBorders>
              <w:top w:val="single" w:sz="18" w:space="0" w:color="476166" w:themeColor="accent1"/>
              <w:bottom w:val="single" w:sz="18" w:space="0" w:color="476166" w:themeColor="accent1"/>
            </w:tcBorders>
          </w:tcPr>
          <w:p w14:paraId="120D6BA8" w14:textId="77777777" w:rsidR="002D2200" w:rsidRDefault="002D2200"/>
        </w:tc>
        <w:tc>
          <w:tcPr>
            <w:tcW w:w="2158" w:type="dxa"/>
            <w:tcBorders>
              <w:top w:val="single" w:sz="18" w:space="0" w:color="476166" w:themeColor="accent1"/>
              <w:bottom w:val="single" w:sz="18" w:space="0" w:color="476166" w:themeColor="accent1"/>
            </w:tcBorders>
          </w:tcPr>
          <w:p w14:paraId="27E7C31B" w14:textId="77777777" w:rsidR="002D2200" w:rsidRDefault="002D2200"/>
        </w:tc>
        <w:tc>
          <w:tcPr>
            <w:tcW w:w="2167" w:type="dxa"/>
            <w:gridSpan w:val="4"/>
            <w:tcBorders>
              <w:top w:val="single" w:sz="18" w:space="0" w:color="476166" w:themeColor="accent1"/>
              <w:bottom w:val="single" w:sz="18" w:space="0" w:color="476166" w:themeColor="accent1"/>
            </w:tcBorders>
          </w:tcPr>
          <w:p w14:paraId="0134A9B2" w14:textId="77777777" w:rsidR="002D2200" w:rsidRDefault="002D2200"/>
        </w:tc>
        <w:tc>
          <w:tcPr>
            <w:tcW w:w="2158" w:type="dxa"/>
            <w:gridSpan w:val="3"/>
          </w:tcPr>
          <w:p w14:paraId="5C5EBEB2" w14:textId="77777777" w:rsidR="002D2200" w:rsidRDefault="002D2200"/>
        </w:tc>
      </w:tr>
      <w:tr w:rsidR="00E74B29" w14:paraId="10693A88" w14:textId="77777777" w:rsidTr="00185F4A">
        <w:trPr>
          <w:trHeight w:val="576"/>
        </w:trPr>
        <w:tc>
          <w:tcPr>
            <w:tcW w:w="2158" w:type="dxa"/>
            <w:gridSpan w:val="2"/>
            <w:tcBorders>
              <w:right w:val="single" w:sz="18" w:space="0" w:color="476166" w:themeColor="accent1"/>
            </w:tcBorders>
          </w:tcPr>
          <w:p w14:paraId="11FD6302" w14:textId="77777777" w:rsidR="00E74B29" w:rsidRDefault="00E74B29"/>
        </w:tc>
        <w:tc>
          <w:tcPr>
            <w:tcW w:w="1082" w:type="dxa"/>
            <w:gridSpan w:val="2"/>
            <w:tcBorders>
              <w:top w:val="single" w:sz="18" w:space="0" w:color="476166" w:themeColor="accent1"/>
              <w:left w:val="single" w:sz="18" w:space="0" w:color="476166" w:themeColor="accent1"/>
            </w:tcBorders>
            <w:shd w:val="clear" w:color="auto" w:fill="FFFFFF" w:themeFill="background1"/>
          </w:tcPr>
          <w:p w14:paraId="40CC1014" w14:textId="77777777" w:rsidR="00E74B29" w:rsidRDefault="00E74B29"/>
        </w:tc>
        <w:tc>
          <w:tcPr>
            <w:tcW w:w="4321" w:type="dxa"/>
            <w:gridSpan w:val="3"/>
            <w:tcBorders>
              <w:top w:val="single" w:sz="18" w:space="0" w:color="476166" w:themeColor="accent1"/>
            </w:tcBorders>
            <w:shd w:val="clear" w:color="auto" w:fill="FFFFFF" w:themeFill="background1"/>
          </w:tcPr>
          <w:p w14:paraId="6F91ACA0" w14:textId="77777777" w:rsidR="00E74B29" w:rsidRDefault="00E74B29" w:rsidP="00E74B29"/>
        </w:tc>
        <w:tc>
          <w:tcPr>
            <w:tcW w:w="1080" w:type="dxa"/>
            <w:gridSpan w:val="3"/>
            <w:tcBorders>
              <w:top w:val="single" w:sz="18" w:space="0" w:color="476166" w:themeColor="accent1"/>
              <w:right w:val="single" w:sz="18" w:space="0" w:color="476166" w:themeColor="accent1"/>
            </w:tcBorders>
            <w:shd w:val="clear" w:color="auto" w:fill="FFFFFF" w:themeFill="background1"/>
          </w:tcPr>
          <w:p w14:paraId="42985C67" w14:textId="77777777" w:rsidR="00E74B29" w:rsidRDefault="00E74B29"/>
        </w:tc>
        <w:tc>
          <w:tcPr>
            <w:tcW w:w="2158" w:type="dxa"/>
            <w:gridSpan w:val="3"/>
            <w:tcBorders>
              <w:left w:val="single" w:sz="18" w:space="0" w:color="476166" w:themeColor="accent1"/>
            </w:tcBorders>
          </w:tcPr>
          <w:p w14:paraId="6A1DB302" w14:textId="77777777" w:rsidR="00E74B29" w:rsidRDefault="00E74B29"/>
        </w:tc>
      </w:tr>
      <w:tr w:rsidR="000E4641" w14:paraId="45487E72" w14:textId="77777777" w:rsidTr="00185F4A">
        <w:trPr>
          <w:trHeight w:val="4447"/>
        </w:trPr>
        <w:tc>
          <w:tcPr>
            <w:tcW w:w="2158" w:type="dxa"/>
            <w:gridSpan w:val="2"/>
            <w:tcBorders>
              <w:right w:val="single" w:sz="18" w:space="0" w:color="476166" w:themeColor="accent1"/>
            </w:tcBorders>
          </w:tcPr>
          <w:p w14:paraId="2FF72EFA" w14:textId="77777777" w:rsidR="000E4641" w:rsidRDefault="000E4641"/>
        </w:tc>
        <w:tc>
          <w:tcPr>
            <w:tcW w:w="542" w:type="dxa"/>
            <w:tcBorders>
              <w:left w:val="single" w:sz="18" w:space="0" w:color="476166" w:themeColor="accent1"/>
            </w:tcBorders>
            <w:shd w:val="clear" w:color="auto" w:fill="FFFFFF" w:themeFill="background1"/>
          </w:tcPr>
          <w:p w14:paraId="38D1EFCF" w14:textId="77777777" w:rsidR="000E4641" w:rsidRDefault="000E4641"/>
        </w:tc>
        <w:tc>
          <w:tcPr>
            <w:tcW w:w="540" w:type="dxa"/>
            <w:shd w:val="clear" w:color="auto" w:fill="FFFFFF" w:themeFill="background1"/>
          </w:tcPr>
          <w:p w14:paraId="68E99A82" w14:textId="77777777" w:rsidR="000E4641" w:rsidRDefault="000E4641"/>
        </w:tc>
        <w:tc>
          <w:tcPr>
            <w:tcW w:w="4321" w:type="dxa"/>
            <w:gridSpan w:val="3"/>
            <w:shd w:val="clear" w:color="auto" w:fill="FFFFFF" w:themeFill="background1"/>
          </w:tcPr>
          <w:p w14:paraId="47914ECA" w14:textId="05A5E099" w:rsidR="000E4641" w:rsidRDefault="002247DE" w:rsidP="002247DE">
            <w:pPr>
              <w:rPr>
                <w:rFonts w:ascii="Calibri" w:eastAsia="Times New Roman" w:hAnsi="Calibri" w:cs="Calibri"/>
                <w:lang w:eastAsia="en-NZ"/>
              </w:rPr>
            </w:pPr>
            <w:r w:rsidRPr="1777680C">
              <w:rPr>
                <w:rFonts w:ascii="Calibri" w:eastAsia="Times New Roman" w:hAnsi="Calibri" w:cs="Calibri"/>
                <w:lang w:eastAsia="en-NZ"/>
              </w:rPr>
              <w:t xml:space="preserve">Business X is a USA based </w:t>
            </w:r>
            <w:r>
              <w:rPr>
                <w:rFonts w:ascii="Calibri" w:eastAsia="Times New Roman" w:hAnsi="Calibri" w:cs="Calibri"/>
                <w:lang w:eastAsia="en-NZ"/>
              </w:rPr>
              <w:t xml:space="preserve">group of analysts with connections to the </w:t>
            </w:r>
            <w:r w:rsidRPr="1777680C">
              <w:rPr>
                <w:rFonts w:ascii="Calibri" w:eastAsia="Times New Roman" w:hAnsi="Calibri" w:cs="Calibri"/>
                <w:lang w:eastAsia="en-NZ"/>
              </w:rPr>
              <w:t>government. Business X oversees general analysis of the population of Town X. Town X has over 30,000 inhabitants all ranging from a variety of backgrounds. Residence Information is supplied to Business X through various government databases. This data also contains a record of whether the resident earns over or less than $50,000</w:t>
            </w:r>
            <w:r>
              <w:rPr>
                <w:rFonts w:ascii="Calibri" w:eastAsia="Times New Roman" w:hAnsi="Calibri" w:cs="Calibri"/>
                <w:lang w:eastAsia="en-NZ"/>
              </w:rPr>
              <w:t xml:space="preserve"> </w:t>
            </w:r>
            <w:r w:rsidRPr="1777680C">
              <w:rPr>
                <w:rFonts w:ascii="Calibri" w:eastAsia="Times New Roman" w:hAnsi="Calibri" w:cs="Calibri"/>
                <w:lang w:eastAsia="en-NZ"/>
              </w:rPr>
              <w:t xml:space="preserve">annual income. The government wants Business X to </w:t>
            </w:r>
            <w:r w:rsidR="000A20FC" w:rsidRPr="1777680C">
              <w:rPr>
                <w:rFonts w:ascii="Calibri" w:eastAsia="Times New Roman" w:hAnsi="Calibri" w:cs="Calibri"/>
                <w:lang w:eastAsia="en-NZ"/>
              </w:rPr>
              <w:t>analyze</w:t>
            </w:r>
            <w:r w:rsidRPr="1777680C">
              <w:rPr>
                <w:rFonts w:ascii="Calibri" w:eastAsia="Times New Roman" w:hAnsi="Calibri" w:cs="Calibri"/>
                <w:lang w:eastAsia="en-NZ"/>
              </w:rPr>
              <w:t xml:space="preserve"> the data in hopes of finding trends that lead to residents earning more, and thus generating more taxes. Baldip and Brandon are the analysts assigned to the job, the government want Business X to focus on personal traits of individuals and whether this has any effect on the annual income. Achieving an annual income over $50,000</w:t>
            </w:r>
            <w:r>
              <w:rPr>
                <w:rFonts w:ascii="Calibri" w:eastAsia="Times New Roman" w:hAnsi="Calibri" w:cs="Calibri"/>
                <w:lang w:eastAsia="en-NZ"/>
              </w:rPr>
              <w:t xml:space="preserve"> </w:t>
            </w:r>
            <w:r w:rsidRPr="1777680C">
              <w:rPr>
                <w:rFonts w:ascii="Calibri" w:eastAsia="Times New Roman" w:hAnsi="Calibri" w:cs="Calibri"/>
                <w:lang w:eastAsia="en-NZ"/>
              </w:rPr>
              <w:t xml:space="preserve">is the focus as the government wants to </w:t>
            </w:r>
            <w:r w:rsidR="000A20FC" w:rsidRPr="1777680C">
              <w:rPr>
                <w:rFonts w:ascii="Calibri" w:eastAsia="Times New Roman" w:hAnsi="Calibri" w:cs="Calibri"/>
                <w:lang w:eastAsia="en-NZ"/>
              </w:rPr>
              <w:t>maximize</w:t>
            </w:r>
            <w:r w:rsidRPr="1777680C">
              <w:rPr>
                <w:rFonts w:ascii="Calibri" w:eastAsia="Times New Roman" w:hAnsi="Calibri" w:cs="Calibri"/>
                <w:lang w:eastAsia="en-NZ"/>
              </w:rPr>
              <w:t xml:space="preserve"> income tax revenue. Baldip and Brandon are asked by their manager to create different models to predict the annual income for future residents, this information will be reported back to the manager and then spread amongst Town X. This information will allow residents to set goals of achieving these personal traits with the promise of earning higher wages and eventually the government collecting more taxes. Baldip opted to model this using the Decision Tree model and </w:t>
            </w:r>
            <w:r w:rsidR="007E7E8A">
              <w:rPr>
                <w:rFonts w:ascii="Calibri" w:eastAsia="Times New Roman" w:hAnsi="Calibri" w:cs="Calibri"/>
                <w:lang w:eastAsia="en-NZ"/>
              </w:rPr>
              <w:t>Partner</w:t>
            </w:r>
            <w:r w:rsidRPr="1777680C">
              <w:rPr>
                <w:rFonts w:ascii="Calibri" w:eastAsia="Times New Roman" w:hAnsi="Calibri" w:cs="Calibri"/>
                <w:lang w:eastAsia="en-NZ"/>
              </w:rPr>
              <w:t xml:space="preserve"> via Logistic Regression model.</w:t>
            </w:r>
          </w:p>
          <w:p w14:paraId="62B884FF" w14:textId="3026477D" w:rsidR="002247DE" w:rsidRPr="00E74B29" w:rsidRDefault="002247DE" w:rsidP="002247DE"/>
        </w:tc>
        <w:tc>
          <w:tcPr>
            <w:tcW w:w="540" w:type="dxa"/>
            <w:shd w:val="clear" w:color="auto" w:fill="FFFFFF" w:themeFill="background1"/>
          </w:tcPr>
          <w:p w14:paraId="5BD326A4" w14:textId="77777777" w:rsidR="000E4641" w:rsidRPr="00E74B29" w:rsidRDefault="000E4641">
            <w:pPr>
              <w:rPr>
                <w:rFonts w:ascii="Georgia" w:hAnsi="Georgia"/>
                <w:sz w:val="28"/>
                <w:szCs w:val="28"/>
              </w:rPr>
            </w:pPr>
          </w:p>
        </w:tc>
        <w:tc>
          <w:tcPr>
            <w:tcW w:w="540" w:type="dxa"/>
            <w:gridSpan w:val="2"/>
            <w:tcBorders>
              <w:right w:val="single" w:sz="18" w:space="0" w:color="476166" w:themeColor="accent1"/>
            </w:tcBorders>
            <w:shd w:val="clear" w:color="auto" w:fill="FFFFFF" w:themeFill="background1"/>
          </w:tcPr>
          <w:p w14:paraId="4E7E5305" w14:textId="77777777" w:rsidR="000E4641" w:rsidRPr="00E74B29" w:rsidRDefault="000E4641">
            <w:pPr>
              <w:rPr>
                <w:rFonts w:ascii="Georgia" w:hAnsi="Georgia"/>
                <w:sz w:val="28"/>
                <w:szCs w:val="28"/>
              </w:rPr>
            </w:pPr>
          </w:p>
        </w:tc>
        <w:tc>
          <w:tcPr>
            <w:tcW w:w="2158" w:type="dxa"/>
            <w:gridSpan w:val="3"/>
            <w:tcBorders>
              <w:left w:val="single" w:sz="18" w:space="0" w:color="476166" w:themeColor="accent1"/>
            </w:tcBorders>
          </w:tcPr>
          <w:p w14:paraId="5F43C0CE" w14:textId="77777777" w:rsidR="000E4641" w:rsidRDefault="000E4641"/>
        </w:tc>
      </w:tr>
      <w:tr w:rsidR="0048120C" w14:paraId="56565A06" w14:textId="77777777" w:rsidTr="00185F4A">
        <w:trPr>
          <w:gridAfter w:val="1"/>
          <w:wAfter w:w="9" w:type="dxa"/>
          <w:trHeight w:val="800"/>
        </w:trPr>
        <w:tc>
          <w:tcPr>
            <w:tcW w:w="2158" w:type="dxa"/>
            <w:gridSpan w:val="2"/>
            <w:tcBorders>
              <w:right w:val="single" w:sz="18" w:space="0" w:color="476166" w:themeColor="accent1"/>
            </w:tcBorders>
          </w:tcPr>
          <w:p w14:paraId="6DDB2C77" w14:textId="77777777" w:rsidR="0048120C" w:rsidRDefault="0048120C" w:rsidP="002247DE"/>
        </w:tc>
        <w:tc>
          <w:tcPr>
            <w:tcW w:w="6474"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C45B08B" w14:textId="7114B6FA" w:rsidR="0048120C" w:rsidRDefault="002247DE" w:rsidP="00837914">
            <w:pPr>
              <w:pStyle w:val="Heading4"/>
            </w:pPr>
            <w:r>
              <w:t>Baldip Singh - Decision Tree Model</w:t>
            </w:r>
          </w:p>
        </w:tc>
        <w:tc>
          <w:tcPr>
            <w:tcW w:w="2158" w:type="dxa"/>
            <w:gridSpan w:val="3"/>
            <w:tcBorders>
              <w:left w:val="single" w:sz="18" w:space="0" w:color="476166" w:themeColor="accent1"/>
            </w:tcBorders>
          </w:tcPr>
          <w:p w14:paraId="689279C5" w14:textId="77777777" w:rsidR="0048120C" w:rsidRDefault="0048120C"/>
        </w:tc>
      </w:tr>
      <w:tr w:rsidR="0048120C" w14:paraId="07F211FD" w14:textId="77777777" w:rsidTr="00185F4A">
        <w:trPr>
          <w:gridAfter w:val="1"/>
          <w:wAfter w:w="9" w:type="dxa"/>
        </w:trPr>
        <w:tc>
          <w:tcPr>
            <w:tcW w:w="2158" w:type="dxa"/>
            <w:gridSpan w:val="2"/>
          </w:tcPr>
          <w:p w14:paraId="49C881C1" w14:textId="77777777" w:rsidR="0048120C" w:rsidRDefault="0048120C"/>
        </w:tc>
        <w:tc>
          <w:tcPr>
            <w:tcW w:w="2158" w:type="dxa"/>
            <w:gridSpan w:val="3"/>
            <w:tcBorders>
              <w:top w:val="single" w:sz="18" w:space="0" w:color="476166" w:themeColor="accent1"/>
            </w:tcBorders>
          </w:tcPr>
          <w:p w14:paraId="2C26A055" w14:textId="77777777" w:rsidR="0048120C" w:rsidRDefault="0048120C"/>
        </w:tc>
        <w:tc>
          <w:tcPr>
            <w:tcW w:w="2158" w:type="dxa"/>
            <w:tcBorders>
              <w:top w:val="single" w:sz="18" w:space="0" w:color="476166" w:themeColor="accent1"/>
            </w:tcBorders>
          </w:tcPr>
          <w:p w14:paraId="60E1A0D6" w14:textId="77777777" w:rsidR="0048120C" w:rsidRDefault="0048120C"/>
        </w:tc>
        <w:tc>
          <w:tcPr>
            <w:tcW w:w="2158" w:type="dxa"/>
            <w:gridSpan w:val="3"/>
            <w:tcBorders>
              <w:top w:val="single" w:sz="18" w:space="0" w:color="476166" w:themeColor="accent1"/>
            </w:tcBorders>
          </w:tcPr>
          <w:p w14:paraId="4AE42847" w14:textId="77777777" w:rsidR="0048120C" w:rsidRDefault="0048120C"/>
        </w:tc>
        <w:tc>
          <w:tcPr>
            <w:tcW w:w="2158" w:type="dxa"/>
            <w:gridSpan w:val="3"/>
          </w:tcPr>
          <w:p w14:paraId="2DEA1345" w14:textId="77777777" w:rsidR="0048120C" w:rsidRDefault="0048120C"/>
        </w:tc>
      </w:tr>
      <w:tr w:rsidR="0048120C" w14:paraId="25412931" w14:textId="77777777" w:rsidTr="00185F4A">
        <w:trPr>
          <w:gridAfter w:val="1"/>
          <w:wAfter w:w="9" w:type="dxa"/>
          <w:trHeight w:val="4546"/>
        </w:trPr>
        <w:tc>
          <w:tcPr>
            <w:tcW w:w="1079" w:type="dxa"/>
          </w:tcPr>
          <w:p w14:paraId="6CA8DB2B" w14:textId="77777777" w:rsidR="0048120C" w:rsidRDefault="0048120C"/>
        </w:tc>
        <w:tc>
          <w:tcPr>
            <w:tcW w:w="8632" w:type="dxa"/>
            <w:gridSpan w:val="10"/>
            <w:tcBorders>
              <w:top w:val="single" w:sz="18" w:space="0" w:color="476166" w:themeColor="accent1"/>
              <w:bottom w:val="single" w:sz="18" w:space="0" w:color="476166" w:themeColor="accent1"/>
            </w:tcBorders>
          </w:tcPr>
          <w:p w14:paraId="24ECECAB" w14:textId="0695B505" w:rsidR="0048120C" w:rsidRPr="0048120C" w:rsidRDefault="002247DE" w:rsidP="0048120C">
            <w:pPr>
              <w:pStyle w:val="Heading5"/>
            </w:pPr>
            <w:r>
              <w:t xml:space="preserve">Data </w:t>
            </w:r>
            <w:r w:rsidR="000A20FC">
              <w:t>Preparation</w:t>
            </w:r>
          </w:p>
          <w:p w14:paraId="210A957F" w14:textId="77777777" w:rsidR="002247DE" w:rsidRDefault="002247DE" w:rsidP="002247DE">
            <w:r w:rsidRPr="1777680C">
              <w:t>Upon putting the data set through RapidMiner it was noticeable that some rows had missing values represented by a question mark “?”.  Keeping missing values part of the data set would question the integrity of the model created. These were then decided to be removed. After using the filter function, it was noticed that only three attributes contained these question marks, Work Class, Occupation and Native Country. Filters were put in place for each of these attributes to remove any rows with a question mark.</w:t>
            </w:r>
          </w:p>
          <w:p w14:paraId="110B3176" w14:textId="1C95271F" w:rsidR="002247DE" w:rsidRPr="00ED2108" w:rsidRDefault="002247DE" w:rsidP="002247DE">
            <w:r w:rsidRPr="1777680C">
              <w:t xml:space="preserve"> </w:t>
            </w:r>
          </w:p>
          <w:p w14:paraId="75752513" w14:textId="2591B6EE" w:rsidR="002247DE" w:rsidRPr="00ED2108" w:rsidRDefault="002247DE" w:rsidP="002247DE">
            <w:r>
              <w:rPr>
                <w:noProof/>
              </w:rPr>
              <w:drawing>
                <wp:anchor distT="0" distB="0" distL="114300" distR="114300" simplePos="0" relativeHeight="251662336" behindDoc="1" locked="0" layoutInCell="1" allowOverlap="1" wp14:anchorId="643F85E1" wp14:editId="4FEA40C3">
                  <wp:simplePos x="0" y="0"/>
                  <wp:positionH relativeFrom="margin">
                    <wp:posOffset>3629025</wp:posOffset>
                  </wp:positionH>
                  <wp:positionV relativeFrom="paragraph">
                    <wp:posOffset>114191</wp:posOffset>
                  </wp:positionV>
                  <wp:extent cx="2426335" cy="4224655"/>
                  <wp:effectExtent l="0" t="0" r="1270" b="4445"/>
                  <wp:wrapThrough wrapText="bothSides">
                    <wp:wrapPolygon edited="0">
                      <wp:start x="0" y="0"/>
                      <wp:lineTo x="0" y="21525"/>
                      <wp:lineTo x="21368" y="21525"/>
                      <wp:lineTo x="2136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42091" b="6126"/>
                          <a:stretch/>
                        </pic:blipFill>
                        <pic:spPr bwMode="auto">
                          <a:xfrm>
                            <a:off x="0" y="0"/>
                            <a:ext cx="2426335" cy="422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108">
              <w:t xml:space="preserve">Due to the Scenario requirement, we are required to </w:t>
            </w:r>
            <w:r w:rsidR="000A20FC" w:rsidRPr="00ED2108">
              <w:t>analyze</w:t>
            </w:r>
            <w:r w:rsidRPr="00ED2108">
              <w:t xml:space="preserve"> </w:t>
            </w:r>
            <w:r w:rsidRPr="00ED2108">
              <w:rPr>
                <w:u w:val="single"/>
              </w:rPr>
              <w:t>personal attributes</w:t>
            </w:r>
            <w:r w:rsidRPr="00ED2108">
              <w:t xml:space="preserve"> that produce an annual income of over 50K, decision was made to remove irrelevant attributes</w:t>
            </w:r>
            <w:r>
              <w:t xml:space="preserve"> i.e. attributes deemed not personal enough</w:t>
            </w:r>
            <w:r w:rsidRPr="00ED2108">
              <w:t xml:space="preserve">. Attributes removed were “work class”, “fnlwgt”, “occupation”, “capital gain or loss”. </w:t>
            </w:r>
            <w:r w:rsidRPr="1777680C">
              <w:t>For the attribute’s relationship vs marital status, being similar, marital status was kept as it gave a clearer more personal understanding of the individual's immediate family background.</w:t>
            </w:r>
          </w:p>
          <w:p w14:paraId="30BAB659" w14:textId="77777777" w:rsidR="002247DE" w:rsidRDefault="002247DE" w:rsidP="002247DE"/>
          <w:p w14:paraId="193EE2F2" w14:textId="1C8B8D5C" w:rsidR="002247DE" w:rsidRDefault="002247DE" w:rsidP="002247DE">
            <w:r w:rsidRPr="1777680C">
              <w:t xml:space="preserve">Similarly, for the two attributes </w:t>
            </w:r>
          </w:p>
          <w:p w14:paraId="2A1C465C" w14:textId="05F24974" w:rsidR="002247DE" w:rsidRDefault="002247DE" w:rsidP="002247DE">
            <w:r w:rsidRPr="1777680C">
              <w:t>Education and Education Number, education number was kept. Education number was simply the number assigned to the different education levels continually increasing as education level increased i.e. 13 is bachelors 14 master 15 prof-schooling 16 doctorate. Selecting education number made for a visually pleasing decision tree as we can simply use a point on the number line as reference. For example, we can say any education number above or below a certain value, however if we were to use education names there would be 16 individual categories and no way to relate categories to one another.</w:t>
            </w:r>
          </w:p>
          <w:p w14:paraId="3AF8A7CE" w14:textId="77777777" w:rsidR="002247DE" w:rsidRPr="00ED2108" w:rsidRDefault="002247DE" w:rsidP="002247DE"/>
          <w:p w14:paraId="19C40606" w14:textId="77777777" w:rsidR="002247DE" w:rsidRPr="00ED2108" w:rsidRDefault="002247DE" w:rsidP="002247DE">
            <w:r w:rsidRPr="00ED2108">
              <w:t xml:space="preserve">These attributes were removed using the Select Attributes operator and using the Subset attribute filter, only the required attributes were left. (“Age”, “Class”, “Education-num”, “Native-Country”, “Race”, “Relationship” and “Sex”). Using the Set Role operator “Class” </w:t>
            </w:r>
            <w:r>
              <w:t>(annual salary)</w:t>
            </w:r>
            <w:r w:rsidRPr="00ED2108">
              <w:t>, was set to the target label as this was the attribute we were trying to model.</w:t>
            </w:r>
          </w:p>
          <w:p w14:paraId="7C9D321A" w14:textId="5D0458A0" w:rsidR="0048120C" w:rsidRDefault="0048120C" w:rsidP="000E4641">
            <w:pPr>
              <w:pStyle w:val="Text"/>
            </w:pPr>
          </w:p>
        </w:tc>
        <w:tc>
          <w:tcPr>
            <w:tcW w:w="1079" w:type="dxa"/>
          </w:tcPr>
          <w:p w14:paraId="35980D40" w14:textId="77777777" w:rsidR="0048120C" w:rsidRDefault="0048120C"/>
        </w:tc>
      </w:tr>
    </w:tbl>
    <w:p w14:paraId="3D260AE7" w14:textId="77777777" w:rsidR="00A25DDB" w:rsidRDefault="00A25DDB" w:rsidP="00A25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A25DDB" w14:paraId="336E53F3" w14:textId="77777777" w:rsidTr="00EA4D1A">
        <w:trPr>
          <w:trHeight w:val="800"/>
        </w:trPr>
        <w:tc>
          <w:tcPr>
            <w:tcW w:w="2158" w:type="dxa"/>
            <w:gridSpan w:val="2"/>
            <w:tcBorders>
              <w:right w:val="single" w:sz="18" w:space="0" w:color="476166" w:themeColor="accent1"/>
            </w:tcBorders>
          </w:tcPr>
          <w:p w14:paraId="777D16AF"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4DC1E74" w14:textId="77777777" w:rsidR="00A25DDB" w:rsidRDefault="00A25DDB" w:rsidP="00EA4D1A">
            <w:pPr>
              <w:pStyle w:val="Heading4"/>
            </w:pPr>
            <w:r>
              <w:t>Producing the Final Model</w:t>
            </w:r>
          </w:p>
        </w:tc>
        <w:tc>
          <w:tcPr>
            <w:tcW w:w="2158" w:type="dxa"/>
            <w:gridSpan w:val="2"/>
            <w:tcBorders>
              <w:left w:val="single" w:sz="18" w:space="0" w:color="476166" w:themeColor="accent1"/>
            </w:tcBorders>
          </w:tcPr>
          <w:p w14:paraId="5B890AC0" w14:textId="77777777" w:rsidR="00A25DDB" w:rsidRDefault="00A25DDB" w:rsidP="00EA4D1A"/>
        </w:tc>
      </w:tr>
      <w:tr w:rsidR="00A25DDB" w14:paraId="793105E8" w14:textId="77777777" w:rsidTr="00EA4D1A">
        <w:tc>
          <w:tcPr>
            <w:tcW w:w="2158" w:type="dxa"/>
            <w:gridSpan w:val="2"/>
          </w:tcPr>
          <w:p w14:paraId="2A974FD8" w14:textId="77777777" w:rsidR="00A25DDB" w:rsidRDefault="00A25DDB" w:rsidP="00EA4D1A"/>
        </w:tc>
        <w:tc>
          <w:tcPr>
            <w:tcW w:w="2158" w:type="dxa"/>
            <w:tcBorders>
              <w:top w:val="single" w:sz="18" w:space="0" w:color="476166" w:themeColor="accent1"/>
            </w:tcBorders>
          </w:tcPr>
          <w:p w14:paraId="09DEDEA6" w14:textId="77777777" w:rsidR="00A25DDB" w:rsidRDefault="00A25DDB" w:rsidP="00EA4D1A"/>
        </w:tc>
        <w:tc>
          <w:tcPr>
            <w:tcW w:w="2158" w:type="dxa"/>
            <w:tcBorders>
              <w:top w:val="single" w:sz="18" w:space="0" w:color="476166" w:themeColor="accent1"/>
            </w:tcBorders>
          </w:tcPr>
          <w:p w14:paraId="46103D3A" w14:textId="77777777" w:rsidR="00A25DDB" w:rsidRDefault="00A25DDB" w:rsidP="00EA4D1A"/>
        </w:tc>
        <w:tc>
          <w:tcPr>
            <w:tcW w:w="2158" w:type="dxa"/>
            <w:tcBorders>
              <w:top w:val="single" w:sz="18" w:space="0" w:color="476166" w:themeColor="accent1"/>
            </w:tcBorders>
          </w:tcPr>
          <w:p w14:paraId="7809B960" w14:textId="77777777" w:rsidR="00A25DDB" w:rsidRDefault="00A25DDB" w:rsidP="00EA4D1A"/>
        </w:tc>
        <w:tc>
          <w:tcPr>
            <w:tcW w:w="2158" w:type="dxa"/>
            <w:gridSpan w:val="2"/>
          </w:tcPr>
          <w:p w14:paraId="281999E1" w14:textId="77777777" w:rsidR="00A25DDB" w:rsidRDefault="00A25DDB" w:rsidP="00EA4D1A"/>
        </w:tc>
      </w:tr>
      <w:tr w:rsidR="00A25DDB" w14:paraId="06877A1F" w14:textId="77777777" w:rsidTr="00EA4D1A">
        <w:trPr>
          <w:trHeight w:val="4546"/>
        </w:trPr>
        <w:tc>
          <w:tcPr>
            <w:tcW w:w="1079" w:type="dxa"/>
          </w:tcPr>
          <w:p w14:paraId="68BC85D2" w14:textId="77777777" w:rsidR="00A25DDB" w:rsidRDefault="00A25DDB" w:rsidP="00EA4D1A"/>
          <w:p w14:paraId="2366C2E6"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384FC3D4" w14:textId="77777777" w:rsidR="00A25DDB" w:rsidRDefault="00A25DDB" w:rsidP="00EA4D1A">
            <w:pPr>
              <w:pStyle w:val="Heading5"/>
            </w:pPr>
            <w:r>
              <w:t>The process</w:t>
            </w:r>
          </w:p>
          <w:p w14:paraId="6718606C" w14:textId="77777777" w:rsidR="00A25DDB" w:rsidRDefault="00A25DDB" w:rsidP="00EA4D1A">
            <w:r>
              <w:t>Modelling method selected was a decision tree. A decision tree is a diagram that shows all the different out-comes and what decisions/attributes are required to achieve these out-comes. These attributes are displayed as nodes with the highest node being the most influential on the end outcome. The number of nodes and end leaves can be altered through the different settings on RapidMiner.</w:t>
            </w:r>
          </w:p>
          <w:p w14:paraId="2D380938" w14:textId="77777777" w:rsidR="00A25DDB" w:rsidRPr="002F7103" w:rsidRDefault="00A25DDB" w:rsidP="00EA4D1A"/>
          <w:p w14:paraId="59C67818" w14:textId="77777777" w:rsidR="00A25DDB" w:rsidRDefault="00A25DDB" w:rsidP="00EA4D1A">
            <w:r w:rsidRPr="122F63F4">
              <w:t>Using the default settings, a decision tree was created, this tree had far too many Nodes to display. These default settings were not appropriate for our situation, this decision tree needed to have larger leaf sizes and smaller number of nodes. Further experimenting with the setting for the decision tree created a far too simple, impractical mode</w:t>
            </w:r>
            <w:r>
              <w:t>l</w:t>
            </w:r>
            <w:r w:rsidRPr="122F63F4">
              <w:t xml:space="preserve"> with very few nodes. Therefore the “maximal depth” and “minimal leaf size” were altered until a model best fit for our scenario was produced. In particular “maximal depth” was decreased from 10 to 5 and “minimal leaf size” increased from 10 to 50.</w:t>
            </w:r>
            <w:r>
              <w:t xml:space="preserve"> </w:t>
            </w:r>
            <w:sdt>
              <w:sdtPr>
                <w:id w:val="-1596550958"/>
                <w:citation/>
              </w:sdtPr>
              <w:sdtEndPr/>
              <w:sdtContent>
                <w:r>
                  <w:fldChar w:fldCharType="begin"/>
                </w:r>
                <w:r>
                  <w:instrText xml:space="preserve"> CITATION Tut201 \l 5129 </w:instrText>
                </w:r>
                <w:r>
                  <w:fldChar w:fldCharType="separate"/>
                </w:r>
                <w:r w:rsidRPr="00427DB3">
                  <w:rPr>
                    <w:noProof/>
                  </w:rPr>
                  <w:t>(Tutorials, 2020)</w:t>
                </w:r>
                <w:r>
                  <w:fldChar w:fldCharType="end"/>
                </w:r>
              </w:sdtContent>
            </w:sdt>
          </w:p>
          <w:p w14:paraId="2DFA06E3" w14:textId="77777777" w:rsidR="00A25DDB" w:rsidRDefault="00A25DDB" w:rsidP="00EA4D1A"/>
          <w:p w14:paraId="6BE707F5" w14:textId="77777777" w:rsidR="00A25DDB" w:rsidRDefault="00A25DDB" w:rsidP="00EA4D1A">
            <w:r w:rsidRPr="00ED2108">
              <w:t xml:space="preserve">The criterion for the decision tree refers to the different algorithms that can be applied to the data set on which the decision tree is built upon. These options included “gain ration”, “information gain”, “accuracy”, “least square” and “Gini index”. Gini index was used as it created a model easy to understand and present in a business setting. Gini Index </w:t>
            </w:r>
            <w:proofErr w:type="spellStart"/>
            <w:r w:rsidRPr="00ED2108">
              <w:t>favours</w:t>
            </w:r>
            <w:proofErr w:type="spellEnd"/>
            <w:r w:rsidRPr="00ED2108">
              <w:t xml:space="preserve"> more purer partitions i.e. the nodes split at values with the greatest difference. Our target value being a binary i.e. “&gt;50K” or “&lt;=50K” Gini Index was viewed to be the best split visually, to display this form of information.</w:t>
            </w:r>
            <w:r>
              <w:t xml:space="preserve"> </w:t>
            </w:r>
            <w:sdt>
              <w:sdtPr>
                <w:id w:val="-94637820"/>
                <w:citation/>
              </w:sdtPr>
              <w:sdtEndPr/>
              <w:sdtContent>
                <w:r>
                  <w:fldChar w:fldCharType="begin"/>
                </w:r>
                <w:r>
                  <w:instrText xml:space="preserve"> CITATION Gin \l 5129 </w:instrText>
                </w:r>
                <w:r>
                  <w:fldChar w:fldCharType="separate"/>
                </w:r>
                <w:r w:rsidRPr="00427DB3">
                  <w:rPr>
                    <w:noProof/>
                  </w:rPr>
                  <w:t>(Gini Index, n.d.)</w:t>
                </w:r>
                <w:r>
                  <w:fldChar w:fldCharType="end"/>
                </w:r>
              </w:sdtContent>
            </w:sdt>
          </w:p>
          <w:p w14:paraId="19292583" w14:textId="77777777" w:rsidR="00A25DDB" w:rsidRDefault="00A25DDB" w:rsidP="00EA4D1A"/>
          <w:p w14:paraId="5A90CE75" w14:textId="77777777" w:rsidR="00A25DDB" w:rsidRDefault="00A25DDB" w:rsidP="00EA4D1A">
            <w:r>
              <w:t>Following are the examples of the models that were created before producing the final decision tree.</w:t>
            </w:r>
          </w:p>
          <w:p w14:paraId="004D3D5E" w14:textId="77777777" w:rsidR="00A25DDB" w:rsidRDefault="00A25DDB" w:rsidP="00EA4D1A"/>
          <w:p w14:paraId="2E37F0FA" w14:textId="77777777" w:rsidR="00A25DDB" w:rsidRDefault="00A25DDB" w:rsidP="00EA4D1A">
            <w:r>
              <w:rPr>
                <w:noProof/>
              </w:rPr>
              <mc:AlternateContent>
                <mc:Choice Requires="wpg">
                  <w:drawing>
                    <wp:anchor distT="0" distB="0" distL="114300" distR="114300" simplePos="0" relativeHeight="251664384" behindDoc="0" locked="0" layoutInCell="1" allowOverlap="1" wp14:anchorId="55EE5650" wp14:editId="337218E0">
                      <wp:simplePos x="0" y="0"/>
                      <wp:positionH relativeFrom="column">
                        <wp:posOffset>0</wp:posOffset>
                      </wp:positionH>
                      <wp:positionV relativeFrom="paragraph">
                        <wp:posOffset>276225</wp:posOffset>
                      </wp:positionV>
                      <wp:extent cx="5621655" cy="168021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621655" cy="1680210"/>
                                <a:chOff x="0" y="0"/>
                                <a:chExt cx="5621655" cy="1680210"/>
                              </a:xfrm>
                            </wpg:grpSpPr>
                            <pic:pic xmlns:pic="http://schemas.openxmlformats.org/drawingml/2006/picture">
                              <pic:nvPicPr>
                                <pic:cNvPr id="1099076647" name="Picture 109907664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47650"/>
                                  <a:ext cx="2598420" cy="1362075"/>
                                </a:xfrm>
                                <a:prstGeom prst="rect">
                                  <a:avLst/>
                                </a:prstGeom>
                              </pic:spPr>
                            </pic:pic>
                            <pic:pic xmlns:pic="http://schemas.openxmlformats.org/drawingml/2006/picture">
                              <pic:nvPicPr>
                                <pic:cNvPr id="1049726817" name="Picture 10497268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67050" y="0"/>
                                  <a:ext cx="2554605" cy="1680210"/>
                                </a:xfrm>
                                <a:prstGeom prst="rect">
                                  <a:avLst/>
                                </a:prstGeom>
                              </pic:spPr>
                            </pic:pic>
                          </wpg:wgp>
                        </a:graphicData>
                      </a:graphic>
                    </wp:anchor>
                  </w:drawing>
                </mc:Choice>
                <mc:Fallback>
                  <w:pict>
                    <v:group w14:anchorId="17F3863D" id="Group 12" o:spid="_x0000_s1026" style="position:absolute;margin-left:0;margin-top:21.75pt;width:442.65pt;height:132.3pt;z-index:251664384" coordsize="56216,16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9076647" o:spid="_x0000_s1027" type="#_x0000_t75" style="position:absolute;top:2476;width:25984;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">
                        <v:imagedata r:id="rId15" o:title=""/>
                      </v:shape>
                      <v:shape id="Picture 1049726817" o:spid="_x0000_s1028" type="#_x0000_t75" style="position:absolute;left:30670;width:25546;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">
                        <v:imagedata r:id="rId16" o:title=""/>
                      </v:shape>
                      <w10:wrap type="square"/>
                    </v:group>
                  </w:pict>
                </mc:Fallback>
              </mc:AlternateContent>
            </w:r>
          </w:p>
          <w:p w14:paraId="332478A5" w14:textId="77777777" w:rsidR="00A25DDB" w:rsidRDefault="00A25DDB" w:rsidP="00EA4D1A"/>
          <w:p w14:paraId="1935214B" w14:textId="77777777" w:rsidR="00A25DDB" w:rsidRPr="00ED2108" w:rsidRDefault="00A25DDB" w:rsidP="00EA4D1A"/>
          <w:p w14:paraId="264AFB70" w14:textId="77777777" w:rsidR="00A25DDB" w:rsidRDefault="00A25DDB" w:rsidP="00EA4D1A">
            <w:pPr>
              <w:pStyle w:val="Text"/>
            </w:pPr>
          </w:p>
        </w:tc>
        <w:tc>
          <w:tcPr>
            <w:tcW w:w="1079" w:type="dxa"/>
          </w:tcPr>
          <w:p w14:paraId="259CAC37" w14:textId="77777777" w:rsidR="00A25DDB" w:rsidRDefault="00A25DDB" w:rsidP="00EA4D1A"/>
        </w:tc>
      </w:tr>
    </w:tbl>
    <w:p w14:paraId="1664BD53" w14:textId="77777777" w:rsidR="00A25DDB" w:rsidRDefault="00A25DDB" w:rsidP="00A25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A25DDB" w14:paraId="32AC6B02" w14:textId="77777777" w:rsidTr="00A25DDB">
        <w:trPr>
          <w:trHeight w:val="392"/>
        </w:trPr>
        <w:tc>
          <w:tcPr>
            <w:tcW w:w="2158" w:type="dxa"/>
            <w:gridSpan w:val="2"/>
            <w:tcBorders>
              <w:right w:val="single" w:sz="18" w:space="0" w:color="476166" w:themeColor="accent1"/>
            </w:tcBorders>
          </w:tcPr>
          <w:p w14:paraId="31BFC643" w14:textId="77777777" w:rsidR="00A25DDB" w:rsidRDefault="00A25DDB" w:rsidP="00EA4D1A"/>
          <w:p w14:paraId="2525B928" w14:textId="77777777" w:rsidR="00A25DDB" w:rsidRDefault="00A25DDB" w:rsidP="00EA4D1A"/>
          <w:p w14:paraId="333CEB94"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3266182" w14:textId="77777777" w:rsidR="00A25DDB" w:rsidRDefault="00A25DDB" w:rsidP="00EA4D1A">
            <w:pPr>
              <w:pStyle w:val="Heading4"/>
            </w:pPr>
            <w:r>
              <w:t>The Final Model</w:t>
            </w:r>
          </w:p>
        </w:tc>
        <w:tc>
          <w:tcPr>
            <w:tcW w:w="2158" w:type="dxa"/>
            <w:gridSpan w:val="2"/>
            <w:tcBorders>
              <w:left w:val="single" w:sz="18" w:space="0" w:color="476166" w:themeColor="accent1"/>
            </w:tcBorders>
          </w:tcPr>
          <w:p w14:paraId="3277A2C7" w14:textId="77777777" w:rsidR="00A25DDB" w:rsidRDefault="00A25DDB" w:rsidP="00EA4D1A"/>
        </w:tc>
      </w:tr>
      <w:tr w:rsidR="00A25DDB" w14:paraId="07FA09A8" w14:textId="77777777" w:rsidTr="00EA4D1A">
        <w:tc>
          <w:tcPr>
            <w:tcW w:w="2158" w:type="dxa"/>
            <w:gridSpan w:val="2"/>
          </w:tcPr>
          <w:p w14:paraId="1B9206D8" w14:textId="77777777" w:rsidR="00A25DDB" w:rsidRDefault="00A25DDB" w:rsidP="00EA4D1A"/>
        </w:tc>
        <w:tc>
          <w:tcPr>
            <w:tcW w:w="2158" w:type="dxa"/>
            <w:tcBorders>
              <w:top w:val="single" w:sz="18" w:space="0" w:color="476166" w:themeColor="accent1"/>
            </w:tcBorders>
          </w:tcPr>
          <w:p w14:paraId="4C1D3B26" w14:textId="77777777" w:rsidR="00A25DDB" w:rsidRDefault="00A25DDB" w:rsidP="00EA4D1A"/>
        </w:tc>
        <w:tc>
          <w:tcPr>
            <w:tcW w:w="2158" w:type="dxa"/>
            <w:tcBorders>
              <w:top w:val="single" w:sz="18" w:space="0" w:color="476166" w:themeColor="accent1"/>
            </w:tcBorders>
          </w:tcPr>
          <w:p w14:paraId="187300DE" w14:textId="77777777" w:rsidR="00A25DDB" w:rsidRDefault="00A25DDB" w:rsidP="00EA4D1A"/>
        </w:tc>
        <w:tc>
          <w:tcPr>
            <w:tcW w:w="2158" w:type="dxa"/>
            <w:tcBorders>
              <w:top w:val="single" w:sz="18" w:space="0" w:color="476166" w:themeColor="accent1"/>
            </w:tcBorders>
          </w:tcPr>
          <w:p w14:paraId="0EF4F2E2" w14:textId="77777777" w:rsidR="00A25DDB" w:rsidRDefault="00A25DDB" w:rsidP="00EA4D1A"/>
        </w:tc>
        <w:tc>
          <w:tcPr>
            <w:tcW w:w="2158" w:type="dxa"/>
            <w:gridSpan w:val="2"/>
          </w:tcPr>
          <w:p w14:paraId="66167E59" w14:textId="77777777" w:rsidR="00A25DDB" w:rsidRDefault="00A25DDB" w:rsidP="00EA4D1A"/>
        </w:tc>
      </w:tr>
      <w:tr w:rsidR="00A25DDB" w14:paraId="2A6EE544" w14:textId="77777777" w:rsidTr="00EA4D1A">
        <w:trPr>
          <w:trHeight w:val="4546"/>
        </w:trPr>
        <w:tc>
          <w:tcPr>
            <w:tcW w:w="1079" w:type="dxa"/>
          </w:tcPr>
          <w:p w14:paraId="1E512609" w14:textId="77777777" w:rsidR="00A25DDB" w:rsidRDefault="00A25DDB" w:rsidP="00EA4D1A"/>
          <w:p w14:paraId="2A2CDCFF" w14:textId="77777777" w:rsidR="00A25DDB" w:rsidRDefault="00A25DDB" w:rsidP="00EA4D1A">
            <w:r w:rsidRPr="00ED2108">
              <w:rPr>
                <w:noProof/>
              </w:rPr>
              <w:drawing>
                <wp:anchor distT="0" distB="0" distL="114300" distR="114300" simplePos="0" relativeHeight="251665408" behindDoc="1" locked="0" layoutInCell="1" allowOverlap="1" wp14:anchorId="3B310CBC" wp14:editId="63C26D73">
                  <wp:simplePos x="0" y="0"/>
                  <wp:positionH relativeFrom="margin">
                    <wp:posOffset>685800</wp:posOffset>
                  </wp:positionH>
                  <wp:positionV relativeFrom="paragraph">
                    <wp:posOffset>136525</wp:posOffset>
                  </wp:positionV>
                  <wp:extent cx="5342890" cy="4724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289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632" w:type="dxa"/>
            <w:gridSpan w:val="5"/>
            <w:tcBorders>
              <w:top w:val="single" w:sz="18" w:space="0" w:color="476166" w:themeColor="accent1"/>
              <w:bottom w:val="single" w:sz="18" w:space="0" w:color="476166" w:themeColor="accent1"/>
            </w:tcBorders>
          </w:tcPr>
          <w:p w14:paraId="1626DF2F" w14:textId="77777777" w:rsidR="00A25DDB" w:rsidRDefault="00A25DDB" w:rsidP="00EA4D1A">
            <w:pPr>
              <w:pStyle w:val="Heading5"/>
            </w:pPr>
            <w:r>
              <w:t>Final Model</w:t>
            </w:r>
          </w:p>
          <w:p w14:paraId="6C4CB88E" w14:textId="77777777" w:rsidR="00A25DDB" w:rsidRDefault="00A25DDB" w:rsidP="00EA4D1A"/>
          <w:p w14:paraId="56511F6A" w14:textId="77777777" w:rsidR="00A25DDB" w:rsidRDefault="00A25DDB" w:rsidP="00EA4D1A"/>
          <w:p w14:paraId="012EFADB" w14:textId="77777777" w:rsidR="00A25DDB" w:rsidRDefault="00A25DDB" w:rsidP="00EA4D1A"/>
          <w:p w14:paraId="025A52C4" w14:textId="77777777" w:rsidR="00A25DDB" w:rsidRDefault="00A25DDB" w:rsidP="00EA4D1A"/>
          <w:p w14:paraId="5E25ED50" w14:textId="77777777" w:rsidR="00A25DDB" w:rsidRDefault="00A25DDB" w:rsidP="00EA4D1A"/>
          <w:p w14:paraId="700DFFAB" w14:textId="77777777" w:rsidR="00A25DDB" w:rsidRDefault="00A25DDB" w:rsidP="00EA4D1A"/>
          <w:p w14:paraId="64164066" w14:textId="77777777" w:rsidR="00A25DDB" w:rsidRDefault="00A25DDB" w:rsidP="00EA4D1A"/>
          <w:p w14:paraId="44B17DDE" w14:textId="77777777" w:rsidR="00A25DDB" w:rsidRDefault="00A25DDB" w:rsidP="00EA4D1A"/>
          <w:p w14:paraId="68368E4E" w14:textId="77777777" w:rsidR="00A25DDB" w:rsidRDefault="00A25DDB" w:rsidP="00EA4D1A"/>
          <w:p w14:paraId="0FFE2C51" w14:textId="77777777" w:rsidR="00A25DDB" w:rsidRDefault="00A25DDB" w:rsidP="00EA4D1A"/>
          <w:p w14:paraId="24F6DB12" w14:textId="77777777" w:rsidR="00A25DDB" w:rsidRDefault="00A25DDB" w:rsidP="00EA4D1A"/>
          <w:p w14:paraId="2D3F0B7F" w14:textId="77777777" w:rsidR="00A25DDB" w:rsidRDefault="00A25DDB" w:rsidP="00EA4D1A"/>
          <w:p w14:paraId="66A8C553" w14:textId="77777777" w:rsidR="00A25DDB" w:rsidRDefault="00A25DDB" w:rsidP="00EA4D1A"/>
          <w:p w14:paraId="73A6F836" w14:textId="77777777" w:rsidR="00A25DDB" w:rsidRDefault="00A25DDB" w:rsidP="00EA4D1A"/>
          <w:p w14:paraId="678D2182" w14:textId="77777777" w:rsidR="00A25DDB" w:rsidRDefault="00A25DDB" w:rsidP="00EA4D1A"/>
          <w:p w14:paraId="2C4B55AA" w14:textId="77777777" w:rsidR="00A25DDB" w:rsidRDefault="00A25DDB" w:rsidP="00EA4D1A"/>
          <w:p w14:paraId="612221A3" w14:textId="77777777" w:rsidR="00A25DDB" w:rsidRDefault="00A25DDB" w:rsidP="00EA4D1A"/>
          <w:p w14:paraId="757163F8" w14:textId="77777777" w:rsidR="00A25DDB" w:rsidRDefault="00A25DDB" w:rsidP="00EA4D1A"/>
          <w:p w14:paraId="1A1527AB" w14:textId="77777777" w:rsidR="00A25DDB" w:rsidRDefault="00A25DDB" w:rsidP="00EA4D1A"/>
          <w:p w14:paraId="389F874A" w14:textId="77777777" w:rsidR="00A25DDB" w:rsidRDefault="00A25DDB" w:rsidP="00EA4D1A"/>
          <w:p w14:paraId="5B15F640" w14:textId="77777777" w:rsidR="00A25DDB" w:rsidRDefault="00A25DDB" w:rsidP="00EA4D1A"/>
          <w:p w14:paraId="7494E351" w14:textId="77777777" w:rsidR="00A25DDB" w:rsidRDefault="00A25DDB" w:rsidP="00EA4D1A"/>
          <w:p w14:paraId="0EE1941D" w14:textId="77777777" w:rsidR="00A25DDB" w:rsidRDefault="00A25DDB" w:rsidP="00EA4D1A"/>
          <w:p w14:paraId="7EFBCF68" w14:textId="77777777" w:rsidR="00A25DDB" w:rsidRDefault="00A25DDB" w:rsidP="00EA4D1A"/>
          <w:p w14:paraId="1D50D5CC" w14:textId="77777777" w:rsidR="00A25DDB" w:rsidRDefault="00A25DDB" w:rsidP="00EA4D1A"/>
          <w:p w14:paraId="4126C741" w14:textId="77777777" w:rsidR="00A25DDB" w:rsidRDefault="00A25DDB" w:rsidP="00EA4D1A"/>
          <w:p w14:paraId="07B6E1C8" w14:textId="77777777" w:rsidR="00A25DDB" w:rsidRDefault="00A25DDB" w:rsidP="00EA4D1A"/>
          <w:p w14:paraId="0E006EFB" w14:textId="77777777" w:rsidR="00A25DDB" w:rsidRDefault="00A25DDB" w:rsidP="00EA4D1A"/>
          <w:p w14:paraId="41AE44F0" w14:textId="77777777" w:rsidR="00A25DDB" w:rsidRDefault="00A25DDB" w:rsidP="00EA4D1A">
            <w:pPr>
              <w:pStyle w:val="Heading5"/>
            </w:pPr>
            <w:r>
              <w:t>Personal attributes present on Model</w:t>
            </w:r>
          </w:p>
          <w:p w14:paraId="5597760A" w14:textId="77777777" w:rsidR="00A25DDB" w:rsidRPr="00ED2108" w:rsidRDefault="00A25DDB" w:rsidP="00EA4D1A">
            <w:r w:rsidRPr="00ED2108">
              <w:t xml:space="preserve">On this </w:t>
            </w:r>
            <w:r>
              <w:t xml:space="preserve">final </w:t>
            </w:r>
            <w:r w:rsidRPr="00ED2108">
              <w:t xml:space="preserve">decision tree, Education number, age and gender were the determining factors in achieving a salary over 50K. This is displayed by the fact that the other attributes </w:t>
            </w:r>
            <w:r>
              <w:t xml:space="preserve">are not present on </w:t>
            </w:r>
            <w:r w:rsidRPr="00ED2108">
              <w:t>the Decision tree. Education number is the root node and therefore is the greatest influencer of achieving our target variable class</w:t>
            </w:r>
            <w:r>
              <w:t xml:space="preserve"> (annual salary)</w:t>
            </w:r>
            <w:r w:rsidRPr="00ED2108">
              <w:t xml:space="preserve">, “ &gt;50K” or “&lt;=50K”. </w:t>
            </w:r>
            <w:sdt>
              <w:sdtPr>
                <w:id w:val="-1765907130"/>
                <w:citation/>
              </w:sdtPr>
              <w:sdtEndPr/>
              <w:sdtContent>
                <w:r>
                  <w:fldChar w:fldCharType="begin"/>
                </w:r>
                <w:r>
                  <w:instrText xml:space="preserve"> CITATION Dec \l 5129 </w:instrText>
                </w:r>
                <w:r>
                  <w:fldChar w:fldCharType="separate"/>
                </w:r>
                <w:r w:rsidRPr="00427DB3">
                  <w:rPr>
                    <w:noProof/>
                  </w:rPr>
                  <w:t>(Decision Tree, n.d.)</w:t>
                </w:r>
                <w:r>
                  <w:fldChar w:fldCharType="end"/>
                </w:r>
              </w:sdtContent>
            </w:sdt>
          </w:p>
          <w:p w14:paraId="2E984915" w14:textId="77777777" w:rsidR="00A25DDB" w:rsidRPr="002247DE" w:rsidRDefault="00A25DDB" w:rsidP="00EA4D1A"/>
          <w:p w14:paraId="2338703D" w14:textId="77777777" w:rsidR="00A25DDB" w:rsidRDefault="00A25DDB" w:rsidP="00EA4D1A"/>
          <w:p w14:paraId="4736A42F" w14:textId="77777777" w:rsidR="00A25DDB" w:rsidRDefault="00A25DDB" w:rsidP="00EA4D1A"/>
          <w:p w14:paraId="1645789E" w14:textId="77777777" w:rsidR="00A25DDB" w:rsidRDefault="00A25DDB" w:rsidP="00EA4D1A"/>
          <w:p w14:paraId="0230FB33" w14:textId="77777777" w:rsidR="00A25DDB" w:rsidRDefault="00A25DDB" w:rsidP="00EA4D1A"/>
          <w:p w14:paraId="2C21970A" w14:textId="77777777" w:rsidR="00A25DDB" w:rsidRDefault="00A25DDB" w:rsidP="00EA4D1A"/>
        </w:tc>
        <w:tc>
          <w:tcPr>
            <w:tcW w:w="1079" w:type="dxa"/>
          </w:tcPr>
          <w:p w14:paraId="1FAC275D" w14:textId="77777777" w:rsidR="00A25DDB" w:rsidRDefault="00A25DDB" w:rsidP="00EA4D1A"/>
        </w:tc>
      </w:tr>
      <w:tr w:rsidR="00A25DDB" w14:paraId="7E89EEAD" w14:textId="77777777" w:rsidTr="00A25DDB">
        <w:trPr>
          <w:trHeight w:val="95"/>
        </w:trPr>
        <w:tc>
          <w:tcPr>
            <w:tcW w:w="2158" w:type="dxa"/>
            <w:gridSpan w:val="2"/>
            <w:tcBorders>
              <w:right w:val="single" w:sz="18" w:space="0" w:color="476166" w:themeColor="accent1"/>
            </w:tcBorders>
          </w:tcPr>
          <w:p w14:paraId="28670BD8" w14:textId="075C2499" w:rsidR="00A25DDB" w:rsidRDefault="00A25DDB" w:rsidP="00EA4D1A"/>
          <w:p w14:paraId="2E89C9A7" w14:textId="075C2499" w:rsidR="00A25DDB" w:rsidRDefault="00A25DDB" w:rsidP="00EA4D1A"/>
          <w:p w14:paraId="7B5E2A4E" w14:textId="143E2122"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689F2E9"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5538C928" w14:textId="77777777" w:rsidR="00A25DDB" w:rsidRDefault="00A25DDB" w:rsidP="00EA4D1A"/>
        </w:tc>
      </w:tr>
      <w:tr w:rsidR="00A25DDB" w14:paraId="57DC1192" w14:textId="77777777" w:rsidTr="00EA4D1A">
        <w:tc>
          <w:tcPr>
            <w:tcW w:w="2158" w:type="dxa"/>
            <w:gridSpan w:val="2"/>
          </w:tcPr>
          <w:p w14:paraId="0C965950" w14:textId="77777777" w:rsidR="00A25DDB" w:rsidRDefault="00A25DDB" w:rsidP="00EA4D1A"/>
        </w:tc>
        <w:tc>
          <w:tcPr>
            <w:tcW w:w="2158" w:type="dxa"/>
            <w:tcBorders>
              <w:top w:val="single" w:sz="18" w:space="0" w:color="476166" w:themeColor="accent1"/>
            </w:tcBorders>
          </w:tcPr>
          <w:p w14:paraId="7EED0C47" w14:textId="77777777" w:rsidR="00A25DDB" w:rsidRDefault="00A25DDB" w:rsidP="00EA4D1A"/>
        </w:tc>
        <w:tc>
          <w:tcPr>
            <w:tcW w:w="2158" w:type="dxa"/>
            <w:tcBorders>
              <w:top w:val="single" w:sz="18" w:space="0" w:color="476166" w:themeColor="accent1"/>
            </w:tcBorders>
          </w:tcPr>
          <w:p w14:paraId="66FD052A" w14:textId="77777777" w:rsidR="00A25DDB" w:rsidRDefault="00A25DDB" w:rsidP="00EA4D1A"/>
        </w:tc>
        <w:tc>
          <w:tcPr>
            <w:tcW w:w="2158" w:type="dxa"/>
            <w:tcBorders>
              <w:top w:val="single" w:sz="18" w:space="0" w:color="476166" w:themeColor="accent1"/>
            </w:tcBorders>
          </w:tcPr>
          <w:p w14:paraId="13BC0263" w14:textId="77777777" w:rsidR="00A25DDB" w:rsidRDefault="00A25DDB" w:rsidP="00EA4D1A"/>
        </w:tc>
        <w:tc>
          <w:tcPr>
            <w:tcW w:w="2158" w:type="dxa"/>
            <w:gridSpan w:val="2"/>
          </w:tcPr>
          <w:p w14:paraId="2EB4598C" w14:textId="77777777" w:rsidR="00A25DDB" w:rsidRDefault="00A25DDB" w:rsidP="00EA4D1A"/>
        </w:tc>
      </w:tr>
      <w:tr w:rsidR="00A25DDB" w14:paraId="766C8AE4" w14:textId="77777777" w:rsidTr="00EA4D1A">
        <w:trPr>
          <w:trHeight w:val="4546"/>
        </w:trPr>
        <w:tc>
          <w:tcPr>
            <w:tcW w:w="1079" w:type="dxa"/>
          </w:tcPr>
          <w:p w14:paraId="309AF358"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437640A0" w14:textId="77777777" w:rsidR="00A25DDB" w:rsidRPr="0048120C" w:rsidRDefault="00A25DDB" w:rsidP="00EA4D1A">
            <w:pPr>
              <w:pStyle w:val="Heading5"/>
            </w:pPr>
            <w:r>
              <w:t>Root node - Education</w:t>
            </w:r>
          </w:p>
          <w:p w14:paraId="2A9A02CF" w14:textId="77777777" w:rsidR="00A25DDB" w:rsidRDefault="00A25DDB" w:rsidP="00EA4D1A">
            <w:r w:rsidRPr="00ED2108">
              <w:rPr>
                <w:noProof/>
              </w:rPr>
              <w:drawing>
                <wp:anchor distT="0" distB="0" distL="114300" distR="114300" simplePos="0" relativeHeight="251666432" behindDoc="1" locked="0" layoutInCell="1" allowOverlap="1" wp14:anchorId="34EDB6DC" wp14:editId="1E8CE6D9">
                  <wp:simplePos x="0" y="0"/>
                  <wp:positionH relativeFrom="margin">
                    <wp:posOffset>0</wp:posOffset>
                  </wp:positionH>
                  <wp:positionV relativeFrom="paragraph">
                    <wp:posOffset>817880</wp:posOffset>
                  </wp:positionV>
                  <wp:extent cx="5499735" cy="3712845"/>
                  <wp:effectExtent l="0" t="0" r="5715" b="1905"/>
                  <wp:wrapTight wrapText="bothSides">
                    <wp:wrapPolygon edited="0">
                      <wp:start x="0" y="0"/>
                      <wp:lineTo x="0" y="21500"/>
                      <wp:lineTo x="21548" y="21500"/>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16604"/>
                          <a:stretch/>
                        </pic:blipFill>
                        <pic:spPr bwMode="auto">
                          <a:xfrm>
                            <a:off x="0" y="0"/>
                            <a:ext cx="5499735"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108">
              <w:t xml:space="preserve">From this decision tree we can see that education number is the primary influencer of annual income. This means that Education of an individual has the greatest influence on whether your annual income is over 50K. Second greatest influence is the age of the individual and finally gender. </w:t>
            </w:r>
            <w:sdt>
              <w:sdtPr>
                <w:id w:val="367956275"/>
                <w:citation/>
              </w:sdtPr>
              <w:sdtEndPr/>
              <w:sdtContent>
                <w:r>
                  <w:fldChar w:fldCharType="begin"/>
                </w:r>
                <w:r>
                  <w:instrText xml:space="preserve"> CITATION Tut201 \l 5129 </w:instrText>
                </w:r>
                <w:r>
                  <w:fldChar w:fldCharType="separate"/>
                </w:r>
                <w:r w:rsidRPr="00427DB3">
                  <w:rPr>
                    <w:noProof/>
                  </w:rPr>
                  <w:t>(Tutorials, 2020)</w:t>
                </w:r>
                <w:r>
                  <w:fldChar w:fldCharType="end"/>
                </w:r>
              </w:sdtContent>
            </w:sdt>
          </w:p>
          <w:p w14:paraId="716A7A04" w14:textId="77777777" w:rsidR="00A25DDB" w:rsidRDefault="00A25DDB" w:rsidP="00EA4D1A">
            <w:r w:rsidRPr="1777680C">
              <w:t xml:space="preserve"> </w:t>
            </w:r>
          </w:p>
          <w:p w14:paraId="1CD7DBD9" w14:textId="77777777" w:rsidR="00A25DDB" w:rsidRDefault="00A25DDB" w:rsidP="00EA4D1A"/>
          <w:p w14:paraId="2019D8FE" w14:textId="77777777" w:rsidR="00A25DDB" w:rsidRDefault="00A25DDB" w:rsidP="00EA4D1A">
            <w:r w:rsidRPr="00ED2108">
              <w:t xml:space="preserve">Using RapidMiner, education number and class </w:t>
            </w:r>
            <w:r>
              <w:t>(annual salary)</w:t>
            </w:r>
            <w:r w:rsidRPr="00ED2108">
              <w:t>, were chosen and a count of individuals within each education number earning &gt;50K or &lt;=50K were displayed. This was then migrated to excel and the percentage earning over 50K was calculated.</w:t>
            </w:r>
          </w:p>
          <w:p w14:paraId="1AA654DA" w14:textId="77777777" w:rsidR="00A25DDB" w:rsidRPr="00ED2108" w:rsidRDefault="00A25DDB" w:rsidP="00EA4D1A"/>
          <w:p w14:paraId="7A11FB18" w14:textId="77777777" w:rsidR="00A25DDB" w:rsidRDefault="00A25DDB" w:rsidP="00EA4D1A">
            <w:r w:rsidRPr="00ED2108">
              <w:t xml:space="preserve">Education was the root node on our decision tree. Upon further evaluation we see a strong relationship between the likelihood of achieving &gt;50K and education number. Here we see the percentage of individuals earning over 50K at each education level, Increasing and really starts to pick up almost exponentially for bachelor’s (13) and above. </w:t>
            </w:r>
          </w:p>
          <w:p w14:paraId="1EDAC800" w14:textId="77777777" w:rsidR="00A25DDB" w:rsidRDefault="00A25DDB" w:rsidP="00EA4D1A"/>
          <w:p w14:paraId="4A375A47" w14:textId="77777777" w:rsidR="00A25DDB" w:rsidRDefault="00A25DDB" w:rsidP="00EA4D1A"/>
          <w:p w14:paraId="488F2B10" w14:textId="77777777" w:rsidR="00A25DDB" w:rsidRDefault="00A25DDB" w:rsidP="00EA4D1A"/>
        </w:tc>
        <w:tc>
          <w:tcPr>
            <w:tcW w:w="1079" w:type="dxa"/>
          </w:tcPr>
          <w:p w14:paraId="3773D36A" w14:textId="77777777" w:rsidR="00A25DDB" w:rsidRDefault="00A25DDB" w:rsidP="00EA4D1A"/>
          <w:p w14:paraId="718251BC" w14:textId="77777777" w:rsidR="00A25DDB" w:rsidRDefault="00A25DDB" w:rsidP="00EA4D1A"/>
          <w:p w14:paraId="2F869D66" w14:textId="77777777" w:rsidR="00A25DDB" w:rsidRDefault="00A25DDB" w:rsidP="00EA4D1A"/>
          <w:p w14:paraId="5A510E85" w14:textId="77777777" w:rsidR="00A25DDB" w:rsidRDefault="00A25DDB" w:rsidP="00EA4D1A"/>
          <w:p w14:paraId="72A6F48E" w14:textId="77777777" w:rsidR="00A25DDB" w:rsidRDefault="00A25DDB" w:rsidP="00EA4D1A"/>
          <w:p w14:paraId="0A00EF8A" w14:textId="77777777" w:rsidR="00A25DDB" w:rsidRDefault="00A25DDB" w:rsidP="00EA4D1A"/>
          <w:p w14:paraId="60F22FA9" w14:textId="77777777" w:rsidR="00A25DDB" w:rsidRDefault="00A25DDB" w:rsidP="00EA4D1A"/>
          <w:p w14:paraId="461B5EE1" w14:textId="77777777" w:rsidR="00A25DDB" w:rsidRDefault="00A25DDB" w:rsidP="00EA4D1A"/>
          <w:p w14:paraId="2313BA94" w14:textId="77777777" w:rsidR="00A25DDB" w:rsidRDefault="00A25DDB" w:rsidP="00EA4D1A"/>
          <w:p w14:paraId="46E97544" w14:textId="77777777" w:rsidR="00A25DDB" w:rsidRDefault="00A25DDB" w:rsidP="00EA4D1A"/>
          <w:p w14:paraId="05447FB5" w14:textId="77777777" w:rsidR="00A25DDB" w:rsidRDefault="00A25DDB" w:rsidP="00EA4D1A"/>
          <w:p w14:paraId="2FE3F99A" w14:textId="77777777" w:rsidR="00A25DDB" w:rsidRDefault="00A25DDB" w:rsidP="00EA4D1A"/>
          <w:p w14:paraId="57EB6149" w14:textId="77777777" w:rsidR="00A25DDB" w:rsidRDefault="00A25DDB" w:rsidP="00EA4D1A"/>
          <w:p w14:paraId="7C000D46" w14:textId="77777777" w:rsidR="00A25DDB" w:rsidRDefault="00A25DDB" w:rsidP="00EA4D1A"/>
          <w:p w14:paraId="290A3BE1" w14:textId="77777777" w:rsidR="00A25DDB" w:rsidRDefault="00A25DDB" w:rsidP="00EA4D1A"/>
          <w:p w14:paraId="08A7ED8D" w14:textId="77777777" w:rsidR="00A25DDB" w:rsidRDefault="00A25DDB" w:rsidP="00EA4D1A"/>
          <w:p w14:paraId="2D50E04A" w14:textId="77777777" w:rsidR="00A25DDB" w:rsidRDefault="00A25DDB" w:rsidP="00EA4D1A"/>
          <w:p w14:paraId="12B934DA" w14:textId="77777777" w:rsidR="00A25DDB" w:rsidRDefault="00A25DDB" w:rsidP="00EA4D1A"/>
          <w:p w14:paraId="662D4AFC" w14:textId="77777777" w:rsidR="00A25DDB" w:rsidRDefault="00A25DDB" w:rsidP="00EA4D1A"/>
          <w:p w14:paraId="72A2A3CC" w14:textId="77777777" w:rsidR="00A25DDB" w:rsidRDefault="00A25DDB" w:rsidP="00EA4D1A"/>
          <w:p w14:paraId="6472CBC8" w14:textId="77777777" w:rsidR="00A25DDB" w:rsidRDefault="00A25DDB" w:rsidP="00EA4D1A"/>
          <w:p w14:paraId="2300AF78" w14:textId="77777777" w:rsidR="00A25DDB" w:rsidRDefault="00A25DDB" w:rsidP="00EA4D1A"/>
          <w:p w14:paraId="6C585313" w14:textId="77777777" w:rsidR="00A25DDB" w:rsidRDefault="00A25DDB" w:rsidP="00EA4D1A"/>
          <w:p w14:paraId="137800DB" w14:textId="77777777" w:rsidR="00A25DDB" w:rsidRDefault="00A25DDB" w:rsidP="00EA4D1A"/>
          <w:p w14:paraId="7DC59C42" w14:textId="77777777" w:rsidR="00A25DDB" w:rsidRDefault="00A25DDB" w:rsidP="00EA4D1A"/>
          <w:p w14:paraId="210893DA" w14:textId="77777777" w:rsidR="00A25DDB" w:rsidRDefault="00A25DDB" w:rsidP="00EA4D1A"/>
          <w:p w14:paraId="611CE00B" w14:textId="77777777" w:rsidR="00A25DDB" w:rsidRDefault="00A25DDB" w:rsidP="00EA4D1A"/>
          <w:p w14:paraId="2BCBFBA3" w14:textId="77777777" w:rsidR="00A25DDB" w:rsidRDefault="00A25DDB" w:rsidP="00EA4D1A"/>
          <w:p w14:paraId="4B81566F" w14:textId="77777777" w:rsidR="00A25DDB" w:rsidRDefault="00A25DDB" w:rsidP="00EA4D1A"/>
          <w:p w14:paraId="3BDDBF55" w14:textId="77777777" w:rsidR="00A25DDB" w:rsidRDefault="00A25DDB" w:rsidP="00EA4D1A"/>
          <w:p w14:paraId="45020602" w14:textId="77777777" w:rsidR="00A25DDB" w:rsidRDefault="00A25DDB" w:rsidP="00EA4D1A"/>
          <w:p w14:paraId="79AD444E" w14:textId="77777777" w:rsidR="00A25DDB" w:rsidRDefault="00A25DDB" w:rsidP="00EA4D1A"/>
          <w:p w14:paraId="07224C6A" w14:textId="77777777" w:rsidR="00A25DDB" w:rsidRDefault="00A25DDB" w:rsidP="00EA4D1A"/>
          <w:p w14:paraId="49DA3D86" w14:textId="77777777" w:rsidR="00A25DDB" w:rsidRDefault="00A25DDB" w:rsidP="00EA4D1A"/>
          <w:p w14:paraId="54770E4D" w14:textId="77777777" w:rsidR="00A25DDB" w:rsidRDefault="00A25DDB" w:rsidP="00EA4D1A"/>
        </w:tc>
      </w:tr>
      <w:tr w:rsidR="00A25DDB" w14:paraId="59B3156C" w14:textId="77777777" w:rsidTr="00EA4D1A">
        <w:trPr>
          <w:trHeight w:val="800"/>
        </w:trPr>
        <w:tc>
          <w:tcPr>
            <w:tcW w:w="2158" w:type="dxa"/>
            <w:gridSpan w:val="2"/>
            <w:tcBorders>
              <w:right w:val="single" w:sz="18" w:space="0" w:color="476166" w:themeColor="accent1"/>
            </w:tcBorders>
          </w:tcPr>
          <w:p w14:paraId="3D1954C0"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FD51069"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7BE34AA2" w14:textId="77777777" w:rsidR="00A25DDB" w:rsidRDefault="00A25DDB" w:rsidP="00EA4D1A"/>
        </w:tc>
      </w:tr>
      <w:tr w:rsidR="00A25DDB" w14:paraId="4D1D050D" w14:textId="77777777" w:rsidTr="00EA4D1A">
        <w:tc>
          <w:tcPr>
            <w:tcW w:w="2158" w:type="dxa"/>
            <w:gridSpan w:val="2"/>
          </w:tcPr>
          <w:p w14:paraId="4649B1B7" w14:textId="77777777" w:rsidR="00A25DDB" w:rsidRDefault="00A25DDB" w:rsidP="00EA4D1A"/>
        </w:tc>
        <w:tc>
          <w:tcPr>
            <w:tcW w:w="2158" w:type="dxa"/>
            <w:tcBorders>
              <w:top w:val="single" w:sz="18" w:space="0" w:color="476166" w:themeColor="accent1"/>
            </w:tcBorders>
          </w:tcPr>
          <w:p w14:paraId="14339F63" w14:textId="77777777" w:rsidR="00A25DDB" w:rsidRDefault="00A25DDB" w:rsidP="00EA4D1A"/>
        </w:tc>
        <w:tc>
          <w:tcPr>
            <w:tcW w:w="2158" w:type="dxa"/>
            <w:tcBorders>
              <w:top w:val="single" w:sz="18" w:space="0" w:color="476166" w:themeColor="accent1"/>
            </w:tcBorders>
          </w:tcPr>
          <w:p w14:paraId="1B764DA4" w14:textId="77777777" w:rsidR="00A25DDB" w:rsidRDefault="00A25DDB" w:rsidP="00EA4D1A"/>
        </w:tc>
        <w:tc>
          <w:tcPr>
            <w:tcW w:w="2158" w:type="dxa"/>
            <w:tcBorders>
              <w:top w:val="single" w:sz="18" w:space="0" w:color="476166" w:themeColor="accent1"/>
            </w:tcBorders>
          </w:tcPr>
          <w:p w14:paraId="248D5AA8" w14:textId="77777777" w:rsidR="00A25DDB" w:rsidRDefault="00A25DDB" w:rsidP="00EA4D1A"/>
        </w:tc>
        <w:tc>
          <w:tcPr>
            <w:tcW w:w="2158" w:type="dxa"/>
            <w:gridSpan w:val="2"/>
          </w:tcPr>
          <w:p w14:paraId="5DDB9CD8" w14:textId="77777777" w:rsidR="00A25DDB" w:rsidRDefault="00A25DDB" w:rsidP="00EA4D1A"/>
        </w:tc>
      </w:tr>
      <w:tr w:rsidR="00A25DDB" w14:paraId="0F1FB2E2" w14:textId="77777777" w:rsidTr="00EA4D1A">
        <w:trPr>
          <w:gridAfter w:val="1"/>
          <w:wAfter w:w="1079" w:type="dxa"/>
          <w:trHeight w:val="4546"/>
        </w:trPr>
        <w:tc>
          <w:tcPr>
            <w:tcW w:w="1079" w:type="dxa"/>
          </w:tcPr>
          <w:p w14:paraId="6D57A3DA"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5635E41F" w14:textId="77777777" w:rsidR="00A25DDB" w:rsidRPr="0048120C" w:rsidRDefault="00A25DDB" w:rsidP="00EA4D1A">
            <w:pPr>
              <w:pStyle w:val="Heading5"/>
            </w:pPr>
            <w:r>
              <w:t>Second node - Age</w:t>
            </w:r>
          </w:p>
          <w:p w14:paraId="6C7D51E6" w14:textId="77777777" w:rsidR="00A25DDB" w:rsidRDefault="00A25DDB" w:rsidP="00EA4D1A">
            <w:r w:rsidRPr="00ED2108">
              <w:t>Second node of our decision tree splits at age 29.5, majority of those younger than 29.5 regardless of education earned less than 50K. Using RapidMiner the select attribute, aggregate and filter operators were incorporated to find the ratio of Salary was formed within different age groups. Quite clearly it can be noted, under 30 over 90% of individuals earn less than 50K annually. It can also be noted ages 40-60 are at peak probability of earning over 50K.</w:t>
            </w:r>
            <w:r>
              <w:t xml:space="preserve"> Second important characteristic is to be over 29.5.</w:t>
            </w:r>
          </w:p>
          <w:p w14:paraId="1EBBE030" w14:textId="77777777" w:rsidR="00A25DDB" w:rsidRDefault="00A25DDB" w:rsidP="00EA4D1A"/>
          <w:p w14:paraId="28946030" w14:textId="77777777" w:rsidR="00A25DDB" w:rsidRDefault="00A25DDB" w:rsidP="00EA4D1A">
            <w:r w:rsidRPr="00ED2108">
              <w:rPr>
                <w:b/>
                <w:bCs/>
                <w:noProof/>
              </w:rPr>
              <mc:AlternateContent>
                <mc:Choice Requires="wpg">
                  <w:drawing>
                    <wp:anchor distT="0" distB="0" distL="114300" distR="114300" simplePos="0" relativeHeight="251667456" behindDoc="1" locked="0" layoutInCell="1" allowOverlap="1" wp14:anchorId="1E80CCE7" wp14:editId="4E418AFD">
                      <wp:simplePos x="0" y="0"/>
                      <wp:positionH relativeFrom="margin">
                        <wp:posOffset>1010285</wp:posOffset>
                      </wp:positionH>
                      <wp:positionV relativeFrom="paragraph">
                        <wp:posOffset>29845</wp:posOffset>
                      </wp:positionV>
                      <wp:extent cx="3463290" cy="2377440"/>
                      <wp:effectExtent l="0" t="0" r="3810" b="3810"/>
                      <wp:wrapTight wrapText="bothSides">
                        <wp:wrapPolygon edited="0">
                          <wp:start x="0" y="0"/>
                          <wp:lineTo x="0" y="21462"/>
                          <wp:lineTo x="21505" y="21462"/>
                          <wp:lineTo x="21505"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3463290" cy="2377440"/>
                                <a:chOff x="0" y="0"/>
                                <a:chExt cx="3314700" cy="2153920"/>
                              </a:xfrm>
                            </wpg:grpSpPr>
                            <pic:pic xmlns:pic="http://schemas.openxmlformats.org/drawingml/2006/picture">
                              <pic:nvPicPr>
                                <pic:cNvPr id="9" name="Picture 9"/>
                                <pic:cNvPicPr>
                                  <a:picLocks noChangeAspect="1"/>
                                </pic:cNvPicPr>
                              </pic:nvPicPr>
                              <pic:blipFill rotWithShape="1">
                                <a:blip r:embed="rId19">
                                  <a:extLst>
                                    <a:ext uri="{28A0092B-C50C-407E-A947-70E740481C1C}">
                                      <a14:useLocalDpi xmlns:a14="http://schemas.microsoft.com/office/drawing/2010/main" val="0"/>
                                    </a:ext>
                                  </a:extLst>
                                </a:blip>
                                <a:srcRect t="12597" r="-479"/>
                                <a:stretch/>
                              </pic:blipFill>
                              <pic:spPr bwMode="auto">
                                <a:xfrm>
                                  <a:off x="0" y="0"/>
                                  <a:ext cx="3314700" cy="2153920"/>
                                </a:xfrm>
                                <a:prstGeom prst="rect">
                                  <a:avLst/>
                                </a:prstGeom>
                                <a:ln>
                                  <a:noFill/>
                                </a:ln>
                                <a:extLst>
                                  <a:ext uri="{53640926-AAD7-44D8-BBD7-CCE9431645EC}">
                                    <a14:shadowObscured xmlns:a14="http://schemas.microsoft.com/office/drawing/2010/main"/>
                                  </a:ext>
                                </a:extLst>
                              </pic:spPr>
                            </pic:pic>
                            <wps:wsp>
                              <wps:cNvPr id="17" name="Rectangle: Rounded Corners 17"/>
                              <wps:cNvSpPr/>
                              <wps:spPr>
                                <a:xfrm>
                                  <a:off x="19050" y="276225"/>
                                  <a:ext cx="3267075" cy="3333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41FEA2" id="Group 18" o:spid="_x0000_s1026" style="position:absolute;margin-left:79.55pt;margin-top:2.35pt;width:272.7pt;height:187.2pt;z-index:-251649024;mso-position-horizontal-relative:margin;mso-width-relative:margin;mso-height-relative:margin" coordsize="33147,2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">
                      <v:shape id="Picture 9" o:spid="_x0000_s1027" type="#_x0000_t75" style="position:absolute;width:33147;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">
                        <v:imagedata r:id="rId20" o:title="" croptop="8256f" cropright="-314f"/>
                      </v:shape>
                      <v:roundrect id="Rectangle: Rounded Corners 17" o:spid="_x0000_s1028" style="position:absolute;left:190;top:2762;width:32671;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" filled="f" strokecolor="#233032 [1604]" strokeweight="2pt"/>
                      <w10:wrap type="tight" anchorx="margin"/>
                    </v:group>
                  </w:pict>
                </mc:Fallback>
              </mc:AlternateContent>
            </w:r>
          </w:p>
          <w:p w14:paraId="5F3AE79A" w14:textId="77777777" w:rsidR="00A25DDB" w:rsidRDefault="00A25DDB" w:rsidP="00EA4D1A"/>
          <w:p w14:paraId="71D3FACD" w14:textId="77777777" w:rsidR="00A25DDB" w:rsidRDefault="00A25DDB" w:rsidP="00EA4D1A"/>
          <w:p w14:paraId="6C496DFA" w14:textId="77777777" w:rsidR="00A25DDB" w:rsidRDefault="00A25DDB" w:rsidP="00EA4D1A"/>
          <w:p w14:paraId="580CF20D" w14:textId="77777777" w:rsidR="00A25DDB" w:rsidRDefault="00A25DDB" w:rsidP="00EA4D1A"/>
          <w:p w14:paraId="03AEBBA9" w14:textId="77777777" w:rsidR="00A25DDB" w:rsidRDefault="00A25DDB" w:rsidP="00EA4D1A"/>
          <w:p w14:paraId="6161FB30" w14:textId="77777777" w:rsidR="00A25DDB" w:rsidRDefault="00A25DDB" w:rsidP="00EA4D1A"/>
          <w:p w14:paraId="06EE5481" w14:textId="77777777" w:rsidR="00A25DDB" w:rsidRDefault="00A25DDB" w:rsidP="00EA4D1A"/>
          <w:p w14:paraId="002C9A34" w14:textId="77777777" w:rsidR="00A25DDB" w:rsidRDefault="00A25DDB" w:rsidP="00EA4D1A"/>
          <w:p w14:paraId="4A247F5A" w14:textId="77777777" w:rsidR="00A25DDB" w:rsidRDefault="00A25DDB" w:rsidP="00EA4D1A"/>
          <w:p w14:paraId="75367DF4" w14:textId="77777777" w:rsidR="00A25DDB" w:rsidRDefault="00A25DDB" w:rsidP="00EA4D1A"/>
          <w:p w14:paraId="468AF533" w14:textId="77777777" w:rsidR="00A25DDB" w:rsidRDefault="00A25DDB" w:rsidP="00EA4D1A"/>
          <w:p w14:paraId="5BED6D3B" w14:textId="77777777" w:rsidR="00A25DDB" w:rsidRDefault="00A25DDB" w:rsidP="00EA4D1A"/>
          <w:p w14:paraId="3E846A1E" w14:textId="77777777" w:rsidR="00A25DDB" w:rsidRDefault="00A25DDB" w:rsidP="00EA4D1A"/>
          <w:p w14:paraId="78E7DA23" w14:textId="77777777" w:rsidR="00A25DDB" w:rsidRDefault="00A25DDB" w:rsidP="00EA4D1A"/>
          <w:p w14:paraId="71A8575D" w14:textId="77777777" w:rsidR="00A25DDB" w:rsidRDefault="00A25DDB" w:rsidP="00EA4D1A"/>
          <w:p w14:paraId="622C854B" w14:textId="77777777" w:rsidR="00A25DDB" w:rsidRPr="0048120C" w:rsidRDefault="00A25DDB" w:rsidP="00EA4D1A">
            <w:pPr>
              <w:pStyle w:val="Heading5"/>
            </w:pPr>
            <w:r>
              <w:t>Third Node – Gender and Education</w:t>
            </w:r>
          </w:p>
          <w:p w14:paraId="6102677C" w14:textId="77777777" w:rsidR="00A25DDB" w:rsidRDefault="00A25DDB" w:rsidP="00EA4D1A">
            <w:r w:rsidRPr="00ED2108">
              <w:t xml:space="preserve">One thing to be noted, for female’s education number appears twice. For females if we follow from the root node, we can see the requirements are more stringent for female’s vs males. Males only need to be over 12.5 education number and 29.5 years of age to have high chances of achieving over 50K salary however females require an education number of greater than 14.5.  </w:t>
            </w:r>
          </w:p>
          <w:p w14:paraId="3448E6B3" w14:textId="77777777" w:rsidR="00A25DDB" w:rsidRPr="00ED2108" w:rsidRDefault="00A25DDB" w:rsidP="00EA4D1A"/>
          <w:p w14:paraId="6BC73505" w14:textId="77777777" w:rsidR="00A25DDB" w:rsidRDefault="00A25DDB" w:rsidP="00EA4D1A">
            <w:r w:rsidRPr="00ED2108">
              <w:t>Males over 29 and with an Education number of over 12.5 achieved 50K+ 66% of the time whereas Females required an education number of over 14.5 to achieve &gt;50K salary 56% of the time. This is displayed by the blue and red lines at the end leaf, red being achieving &gt;50K. There is a clear difference. Males are earning more than 50K more often than females even with lesser education.</w:t>
            </w:r>
          </w:p>
          <w:p w14:paraId="5449F268" w14:textId="77777777" w:rsidR="00A25DDB" w:rsidRDefault="00A25DDB" w:rsidP="00EA4D1A"/>
          <w:p w14:paraId="33E567B5" w14:textId="77777777" w:rsidR="00A25DDB" w:rsidRDefault="00A25DDB" w:rsidP="00EA4D1A"/>
          <w:p w14:paraId="02C86220" w14:textId="77777777" w:rsidR="00A25DDB" w:rsidRDefault="00A25DDB" w:rsidP="00EA4D1A"/>
          <w:p w14:paraId="5C691128" w14:textId="77777777" w:rsidR="00A25DDB" w:rsidRDefault="00A25DDB" w:rsidP="00EA4D1A"/>
          <w:p w14:paraId="45C419D4" w14:textId="77777777" w:rsidR="00A25DDB" w:rsidRDefault="00A25DDB" w:rsidP="00EA4D1A"/>
        </w:tc>
      </w:tr>
      <w:tr w:rsidR="00A25DDB" w14:paraId="0B0D3085" w14:textId="77777777" w:rsidTr="00EA4D1A">
        <w:trPr>
          <w:trHeight w:val="800"/>
        </w:trPr>
        <w:tc>
          <w:tcPr>
            <w:tcW w:w="2158" w:type="dxa"/>
            <w:gridSpan w:val="2"/>
            <w:tcBorders>
              <w:right w:val="single" w:sz="18" w:space="0" w:color="476166" w:themeColor="accent1"/>
            </w:tcBorders>
          </w:tcPr>
          <w:p w14:paraId="4E1E4BE9" w14:textId="77777777" w:rsidR="00A25DDB" w:rsidRDefault="00A25DDB" w:rsidP="00EA4D1A"/>
          <w:p w14:paraId="7B53123E" w14:textId="77777777" w:rsidR="00A25DDB" w:rsidRDefault="00A25DDB" w:rsidP="00EA4D1A"/>
          <w:p w14:paraId="3CEFC43E"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54851C5"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5275C4D6" w14:textId="77777777" w:rsidR="00A25DDB" w:rsidRDefault="00A25DDB" w:rsidP="00EA4D1A"/>
        </w:tc>
      </w:tr>
      <w:tr w:rsidR="00A25DDB" w14:paraId="367ED0B4" w14:textId="77777777" w:rsidTr="00EA4D1A">
        <w:tc>
          <w:tcPr>
            <w:tcW w:w="2158" w:type="dxa"/>
            <w:gridSpan w:val="2"/>
          </w:tcPr>
          <w:p w14:paraId="140B0B93" w14:textId="77777777" w:rsidR="00A25DDB" w:rsidRDefault="00A25DDB" w:rsidP="00EA4D1A"/>
        </w:tc>
        <w:tc>
          <w:tcPr>
            <w:tcW w:w="2158" w:type="dxa"/>
            <w:tcBorders>
              <w:top w:val="single" w:sz="18" w:space="0" w:color="476166" w:themeColor="accent1"/>
            </w:tcBorders>
          </w:tcPr>
          <w:p w14:paraId="06C7D528" w14:textId="77777777" w:rsidR="00A25DDB" w:rsidRDefault="00A25DDB" w:rsidP="00EA4D1A"/>
        </w:tc>
        <w:tc>
          <w:tcPr>
            <w:tcW w:w="2158" w:type="dxa"/>
            <w:tcBorders>
              <w:top w:val="single" w:sz="18" w:space="0" w:color="476166" w:themeColor="accent1"/>
            </w:tcBorders>
          </w:tcPr>
          <w:p w14:paraId="3B490F56" w14:textId="77777777" w:rsidR="00A25DDB" w:rsidRDefault="00A25DDB" w:rsidP="00EA4D1A"/>
        </w:tc>
        <w:tc>
          <w:tcPr>
            <w:tcW w:w="2158" w:type="dxa"/>
            <w:tcBorders>
              <w:top w:val="single" w:sz="18" w:space="0" w:color="476166" w:themeColor="accent1"/>
            </w:tcBorders>
          </w:tcPr>
          <w:p w14:paraId="7CDE2BBB" w14:textId="77777777" w:rsidR="00A25DDB" w:rsidRDefault="00A25DDB" w:rsidP="00EA4D1A"/>
        </w:tc>
        <w:tc>
          <w:tcPr>
            <w:tcW w:w="2158" w:type="dxa"/>
            <w:gridSpan w:val="2"/>
          </w:tcPr>
          <w:p w14:paraId="7240AECD" w14:textId="77777777" w:rsidR="00A25DDB" w:rsidRDefault="00A25DDB" w:rsidP="00EA4D1A"/>
        </w:tc>
      </w:tr>
      <w:tr w:rsidR="00A25DDB" w14:paraId="2E2E482F" w14:textId="77777777" w:rsidTr="00EA4D1A">
        <w:trPr>
          <w:trHeight w:val="4546"/>
        </w:trPr>
        <w:tc>
          <w:tcPr>
            <w:tcW w:w="1079" w:type="dxa"/>
          </w:tcPr>
          <w:p w14:paraId="3A196853"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7BC4174F" w14:textId="77777777" w:rsidR="00A25DDB" w:rsidRDefault="00A25DDB" w:rsidP="00EA4D1A">
            <w:r w:rsidRPr="00ED2108">
              <w:rPr>
                <w:noProof/>
              </w:rPr>
              <mc:AlternateContent>
                <mc:Choice Requires="wpg">
                  <w:drawing>
                    <wp:anchor distT="0" distB="0" distL="114300" distR="114300" simplePos="0" relativeHeight="251668480" behindDoc="0" locked="0" layoutInCell="1" allowOverlap="1" wp14:anchorId="437DFA48" wp14:editId="52F764FC">
                      <wp:simplePos x="0" y="0"/>
                      <wp:positionH relativeFrom="margin">
                        <wp:posOffset>0</wp:posOffset>
                      </wp:positionH>
                      <wp:positionV relativeFrom="paragraph">
                        <wp:posOffset>213995</wp:posOffset>
                      </wp:positionV>
                      <wp:extent cx="5958840" cy="3192145"/>
                      <wp:effectExtent l="0" t="0" r="3810" b="8255"/>
                      <wp:wrapTight wrapText="bothSides">
                        <wp:wrapPolygon edited="0">
                          <wp:start x="0" y="0"/>
                          <wp:lineTo x="0" y="21527"/>
                          <wp:lineTo x="18714" y="21527"/>
                          <wp:lineTo x="18714" y="20625"/>
                          <wp:lineTo x="21545" y="20496"/>
                          <wp:lineTo x="21545" y="12761"/>
                          <wp:lineTo x="18714" y="12375"/>
                          <wp:lineTo x="18714"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5958840" cy="3192145"/>
                                <a:chOff x="0" y="0"/>
                                <a:chExt cx="6638925" cy="3331210"/>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724400" y="1990725"/>
                                  <a:ext cx="1914525" cy="1171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497CCA" id="Group 20" o:spid="_x0000_s1026" style="position:absolute;margin-left:0;margin-top:16.85pt;width:469.2pt;height:251.35pt;z-index:251668480;mso-position-horizontal-relative:margin;mso-width-relative:margin;mso-height-relative:margin" coordsize="66389,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">
                      <v:shape id="Picture 19" o:spid="_x0000_s1027" type="#_x0000_t75" style="position:absolute;width:57315;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">
                        <v:imagedata r:id="rId23" o:title=""/>
                      </v:shape>
                      <v:shape id="Picture 6" o:spid="_x0000_s1028" type="#_x0000_t75" style="position:absolute;left:47244;top:19907;width:19145;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">
                        <v:imagedata r:id="rId24" o:title=""/>
                      </v:shape>
                      <w10:wrap type="tight" anchorx="margin"/>
                    </v:group>
                  </w:pict>
                </mc:Fallback>
              </mc:AlternateContent>
            </w:r>
          </w:p>
          <w:p w14:paraId="2CBF25C4" w14:textId="77777777" w:rsidR="00A25DDB" w:rsidRDefault="00A25DDB" w:rsidP="00EA4D1A"/>
          <w:p w14:paraId="3C18919E" w14:textId="77777777" w:rsidR="00A25DDB" w:rsidRDefault="00A25DDB" w:rsidP="00EA4D1A">
            <w:r w:rsidRPr="00ED2108">
              <w:t>Out of the females, only 32% earn more than 50K at education level 14</w:t>
            </w:r>
            <w:r>
              <w:t>(Masters)</w:t>
            </w:r>
            <w:r w:rsidRPr="00ED2108">
              <w:t xml:space="preserve"> whereas males are achieving 31% likelihood of achieving more than 50K at education level 12. </w:t>
            </w:r>
            <w:r>
              <w:t>Also, males are double the likelihood of achieving over 50K salary at education level 14 than females.</w:t>
            </w:r>
          </w:p>
          <w:p w14:paraId="159723D5" w14:textId="77777777" w:rsidR="00A25DDB" w:rsidRPr="00ED2108" w:rsidRDefault="00A25DDB" w:rsidP="00EA4D1A"/>
          <w:p w14:paraId="62465627" w14:textId="77777777" w:rsidR="00A25DDB" w:rsidRDefault="00A25DDB" w:rsidP="00EA4D1A">
            <w:r w:rsidRPr="00ED2108">
              <w:t>This further supports the model</w:t>
            </w:r>
            <w:r>
              <w:t>. The decision tree split at genders female and male, for males it ended with a high probability of achieving over 50K annual salary, however for females there was again the criteria for education level to be above 14.5 (Masters level of education). F</w:t>
            </w:r>
            <w:r w:rsidRPr="00ED2108">
              <w:t>emales need to achieve a greater education level than males, at least the level of master’s and Doctorates is required for females to maximize their chances of achieving over 50K. A male with education level of Post graduate Schooling has a higher likelihood of achieving over 50K annual income than a female with the highest level of education -PhD.</w:t>
            </w:r>
          </w:p>
          <w:p w14:paraId="3F6403B7" w14:textId="77777777" w:rsidR="00A25DDB" w:rsidRPr="00ED2108" w:rsidRDefault="00A25DDB" w:rsidP="00EA4D1A"/>
          <w:p w14:paraId="7AEF4C62" w14:textId="77777777" w:rsidR="00A25DDB" w:rsidRDefault="00A25DDB" w:rsidP="00EA4D1A">
            <w:r w:rsidRPr="00ED2108">
              <w:t>There is a clear distinction between males and females, with males having the edge. Overall, across all ages and education levels, males are earning over $50,000 annually almost 5 times more often than females</w:t>
            </w:r>
            <w:r>
              <w:t>.</w:t>
            </w:r>
          </w:p>
          <w:p w14:paraId="495241B0" w14:textId="77777777" w:rsidR="00A25DDB" w:rsidRDefault="00A25DDB" w:rsidP="00EA4D1A"/>
          <w:p w14:paraId="73AEE0F7" w14:textId="77777777" w:rsidR="00A25DDB" w:rsidRDefault="00A25DDB" w:rsidP="00EA4D1A"/>
          <w:p w14:paraId="16F95061" w14:textId="77777777" w:rsidR="00A25DDB" w:rsidRDefault="00A25DDB" w:rsidP="00EA4D1A"/>
          <w:p w14:paraId="758D5B66" w14:textId="77777777" w:rsidR="00A25DDB" w:rsidRDefault="00A25DDB" w:rsidP="00EA4D1A"/>
          <w:p w14:paraId="4AF840CE" w14:textId="77777777" w:rsidR="00A25DDB" w:rsidRDefault="00A25DDB" w:rsidP="00EA4D1A"/>
        </w:tc>
        <w:tc>
          <w:tcPr>
            <w:tcW w:w="1079" w:type="dxa"/>
          </w:tcPr>
          <w:p w14:paraId="30DAF647" w14:textId="77777777" w:rsidR="00A25DDB" w:rsidRDefault="00A25DDB" w:rsidP="00EA4D1A"/>
          <w:p w14:paraId="5B26DAA8" w14:textId="77777777" w:rsidR="00A25DDB" w:rsidRDefault="00A25DDB" w:rsidP="00EA4D1A"/>
          <w:p w14:paraId="7C9F4934" w14:textId="77777777" w:rsidR="00A25DDB" w:rsidRDefault="00A25DDB" w:rsidP="00EA4D1A"/>
          <w:p w14:paraId="05C8387F" w14:textId="77777777" w:rsidR="00A25DDB" w:rsidRDefault="00A25DDB" w:rsidP="00EA4D1A"/>
          <w:p w14:paraId="6D2C0320" w14:textId="77777777" w:rsidR="00A25DDB" w:rsidRDefault="00A25DDB" w:rsidP="00EA4D1A"/>
          <w:p w14:paraId="4C80DC29" w14:textId="77777777" w:rsidR="00A25DDB" w:rsidRDefault="00A25DDB" w:rsidP="00EA4D1A"/>
          <w:p w14:paraId="068ADC5A" w14:textId="77777777" w:rsidR="00A25DDB" w:rsidRDefault="00A25DDB" w:rsidP="00EA4D1A"/>
          <w:p w14:paraId="183418CD" w14:textId="77777777" w:rsidR="00A25DDB" w:rsidRDefault="00A25DDB" w:rsidP="00EA4D1A"/>
          <w:p w14:paraId="21A83B7A" w14:textId="77777777" w:rsidR="00A25DDB" w:rsidRDefault="00A25DDB" w:rsidP="00EA4D1A"/>
          <w:p w14:paraId="4DFE8A57" w14:textId="77777777" w:rsidR="00A25DDB" w:rsidRDefault="00A25DDB" w:rsidP="00EA4D1A"/>
          <w:p w14:paraId="390E0F56" w14:textId="77777777" w:rsidR="00A25DDB" w:rsidRDefault="00A25DDB" w:rsidP="00EA4D1A"/>
          <w:p w14:paraId="6B6F2703" w14:textId="77777777" w:rsidR="00A25DDB" w:rsidRDefault="00A25DDB" w:rsidP="00EA4D1A"/>
          <w:p w14:paraId="223896F4" w14:textId="77777777" w:rsidR="00A25DDB" w:rsidRDefault="00A25DDB" w:rsidP="00EA4D1A"/>
          <w:p w14:paraId="7003C1AA" w14:textId="77777777" w:rsidR="00A25DDB" w:rsidRDefault="00A25DDB" w:rsidP="00EA4D1A"/>
          <w:p w14:paraId="5B298B58" w14:textId="77777777" w:rsidR="00A25DDB" w:rsidRDefault="00A25DDB" w:rsidP="00EA4D1A"/>
          <w:p w14:paraId="63D3A115" w14:textId="77777777" w:rsidR="00A25DDB" w:rsidRDefault="00A25DDB" w:rsidP="00EA4D1A"/>
          <w:p w14:paraId="48D794F8" w14:textId="77777777" w:rsidR="00A25DDB" w:rsidRDefault="00A25DDB" w:rsidP="00EA4D1A"/>
          <w:p w14:paraId="117ACEFB" w14:textId="77777777" w:rsidR="00A25DDB" w:rsidRDefault="00A25DDB" w:rsidP="00EA4D1A"/>
          <w:p w14:paraId="2F632157" w14:textId="77777777" w:rsidR="00A25DDB" w:rsidRDefault="00A25DDB" w:rsidP="00EA4D1A"/>
          <w:p w14:paraId="0902DC41" w14:textId="77777777" w:rsidR="00A25DDB" w:rsidRDefault="00A25DDB" w:rsidP="00EA4D1A"/>
          <w:p w14:paraId="4DC84E54" w14:textId="77777777" w:rsidR="00A25DDB" w:rsidRDefault="00A25DDB" w:rsidP="00EA4D1A"/>
          <w:p w14:paraId="1871C682" w14:textId="77777777" w:rsidR="00A25DDB" w:rsidRDefault="00A25DDB" w:rsidP="00EA4D1A"/>
          <w:p w14:paraId="5FD92278" w14:textId="77777777" w:rsidR="00A25DDB" w:rsidRDefault="00A25DDB" w:rsidP="00EA4D1A"/>
          <w:p w14:paraId="280C4D1B" w14:textId="77777777" w:rsidR="00A25DDB" w:rsidRDefault="00A25DDB" w:rsidP="00EA4D1A"/>
          <w:p w14:paraId="7AF6D3C8" w14:textId="77777777" w:rsidR="00A25DDB" w:rsidRDefault="00A25DDB" w:rsidP="00EA4D1A"/>
          <w:p w14:paraId="6A278ABA" w14:textId="77777777" w:rsidR="00A25DDB" w:rsidRDefault="00A25DDB" w:rsidP="00EA4D1A"/>
          <w:p w14:paraId="0A01F124" w14:textId="77777777" w:rsidR="00A25DDB" w:rsidRDefault="00A25DDB" w:rsidP="00EA4D1A"/>
          <w:p w14:paraId="078CB751" w14:textId="77777777" w:rsidR="00A25DDB" w:rsidRDefault="00A25DDB" w:rsidP="00EA4D1A"/>
          <w:p w14:paraId="3C614B9C" w14:textId="77777777" w:rsidR="00A25DDB" w:rsidRDefault="00A25DDB" w:rsidP="00EA4D1A"/>
          <w:p w14:paraId="7B9E6773" w14:textId="77777777" w:rsidR="00A25DDB" w:rsidRDefault="00A25DDB" w:rsidP="00EA4D1A"/>
          <w:p w14:paraId="06F3A76F" w14:textId="77777777" w:rsidR="00A25DDB" w:rsidRDefault="00A25DDB" w:rsidP="00EA4D1A"/>
          <w:p w14:paraId="4C6AFC27" w14:textId="77777777" w:rsidR="00A25DDB" w:rsidRDefault="00A25DDB" w:rsidP="00EA4D1A"/>
          <w:p w14:paraId="3F58522A" w14:textId="77777777" w:rsidR="00A25DDB" w:rsidRDefault="00A25DDB" w:rsidP="00EA4D1A"/>
          <w:p w14:paraId="3A54E19C" w14:textId="77777777" w:rsidR="00A25DDB" w:rsidRDefault="00A25DDB" w:rsidP="00EA4D1A"/>
          <w:p w14:paraId="655FFB08" w14:textId="77777777" w:rsidR="00A25DDB" w:rsidRDefault="00A25DDB" w:rsidP="00EA4D1A"/>
        </w:tc>
      </w:tr>
      <w:tr w:rsidR="00A25DDB" w14:paraId="79C895E2" w14:textId="77777777" w:rsidTr="00EA4D1A">
        <w:trPr>
          <w:trHeight w:val="800"/>
        </w:trPr>
        <w:tc>
          <w:tcPr>
            <w:tcW w:w="2158" w:type="dxa"/>
            <w:gridSpan w:val="2"/>
            <w:tcBorders>
              <w:right w:val="single" w:sz="18" w:space="0" w:color="476166" w:themeColor="accent1"/>
            </w:tcBorders>
          </w:tcPr>
          <w:p w14:paraId="40940A97"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A6722B1" w14:textId="77777777" w:rsidR="00A25DDB" w:rsidRDefault="00A25DDB" w:rsidP="00EA4D1A">
            <w:pPr>
              <w:pStyle w:val="Heading4"/>
            </w:pPr>
            <w:r>
              <w:t>Accuracy of Model</w:t>
            </w:r>
          </w:p>
        </w:tc>
        <w:tc>
          <w:tcPr>
            <w:tcW w:w="2158" w:type="dxa"/>
            <w:gridSpan w:val="2"/>
            <w:tcBorders>
              <w:left w:val="single" w:sz="18" w:space="0" w:color="476166" w:themeColor="accent1"/>
            </w:tcBorders>
          </w:tcPr>
          <w:p w14:paraId="31AA9FFE" w14:textId="77777777" w:rsidR="00A25DDB" w:rsidRDefault="00A25DDB" w:rsidP="00EA4D1A"/>
        </w:tc>
      </w:tr>
      <w:tr w:rsidR="00A25DDB" w14:paraId="1E03D033" w14:textId="77777777" w:rsidTr="00EA4D1A">
        <w:tc>
          <w:tcPr>
            <w:tcW w:w="2158" w:type="dxa"/>
            <w:gridSpan w:val="2"/>
          </w:tcPr>
          <w:p w14:paraId="1F2AEB4D" w14:textId="77777777" w:rsidR="00A25DDB" w:rsidRDefault="00A25DDB" w:rsidP="00EA4D1A"/>
        </w:tc>
        <w:tc>
          <w:tcPr>
            <w:tcW w:w="2158" w:type="dxa"/>
            <w:tcBorders>
              <w:top w:val="single" w:sz="18" w:space="0" w:color="476166" w:themeColor="accent1"/>
            </w:tcBorders>
          </w:tcPr>
          <w:p w14:paraId="4C91A78A" w14:textId="77777777" w:rsidR="00A25DDB" w:rsidRDefault="00A25DDB" w:rsidP="00EA4D1A"/>
        </w:tc>
        <w:tc>
          <w:tcPr>
            <w:tcW w:w="2158" w:type="dxa"/>
            <w:tcBorders>
              <w:top w:val="single" w:sz="18" w:space="0" w:color="476166" w:themeColor="accent1"/>
            </w:tcBorders>
          </w:tcPr>
          <w:p w14:paraId="0AD52650" w14:textId="77777777" w:rsidR="00A25DDB" w:rsidRDefault="00A25DDB" w:rsidP="00EA4D1A"/>
        </w:tc>
        <w:tc>
          <w:tcPr>
            <w:tcW w:w="2158" w:type="dxa"/>
            <w:tcBorders>
              <w:top w:val="single" w:sz="18" w:space="0" w:color="476166" w:themeColor="accent1"/>
            </w:tcBorders>
          </w:tcPr>
          <w:p w14:paraId="2E2B81FD" w14:textId="77777777" w:rsidR="00A25DDB" w:rsidRDefault="00A25DDB" w:rsidP="00EA4D1A"/>
        </w:tc>
        <w:tc>
          <w:tcPr>
            <w:tcW w:w="2158" w:type="dxa"/>
            <w:gridSpan w:val="2"/>
          </w:tcPr>
          <w:p w14:paraId="56267FDB" w14:textId="77777777" w:rsidR="00A25DDB" w:rsidRDefault="00A25DDB" w:rsidP="00EA4D1A"/>
        </w:tc>
      </w:tr>
      <w:tr w:rsidR="00A25DDB" w14:paraId="3F347C10" w14:textId="77777777" w:rsidTr="00EA4D1A">
        <w:trPr>
          <w:gridAfter w:val="1"/>
          <w:wAfter w:w="1079" w:type="dxa"/>
          <w:trHeight w:val="4546"/>
        </w:trPr>
        <w:tc>
          <w:tcPr>
            <w:tcW w:w="1079" w:type="dxa"/>
          </w:tcPr>
          <w:p w14:paraId="1356EDA0"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08E6D657" w14:textId="77777777" w:rsidR="00A25DDB" w:rsidRDefault="00A25DDB" w:rsidP="00EA4D1A"/>
          <w:p w14:paraId="1AB97876" w14:textId="77777777" w:rsidR="00A25DDB" w:rsidRDefault="00A25DDB" w:rsidP="00EA4D1A">
            <w:r w:rsidRPr="56B2426C">
              <w:t>To test the accuracy of this model the “split data”, “apply model” and “performance” operators were used. Split data operator splits the data into two groups one larger than the other. Data was split 80%-20%, 80% being the set the decision tree was built on and 20% being the test. The Decision tree is modelled using the larger data set and then tested on the smaller data set using the Apply model operator, the accuracy of this model is then displayed via a confusion matrix using the performance operator. Final decision tree having an accuracy of 79.5%.</w:t>
            </w:r>
          </w:p>
          <w:p w14:paraId="584F0AD3" w14:textId="77777777" w:rsidR="00A25DDB" w:rsidRPr="0048120C" w:rsidRDefault="00A25DDB" w:rsidP="00EA4D1A">
            <w:pPr>
              <w:pStyle w:val="Heading5"/>
            </w:pPr>
            <w:r>
              <w:t xml:space="preserve">Confusion Matrix </w:t>
            </w:r>
          </w:p>
          <w:p w14:paraId="6B5F3730" w14:textId="77777777" w:rsidR="00A25DDB" w:rsidRDefault="00A25DDB" w:rsidP="00EA4D1A">
            <w:r w:rsidRPr="00ED2108">
              <w:t>Performance vector: 79.5% over</w:t>
            </w:r>
            <w:r>
              <w:t>all</w:t>
            </w:r>
            <w:r w:rsidRPr="00ED2108">
              <w:t xml:space="preserve"> accuracy.</w:t>
            </w:r>
          </w:p>
          <w:p w14:paraId="3ED513EA" w14:textId="77777777" w:rsidR="00A25DDB" w:rsidRPr="00ED2108" w:rsidRDefault="00A25DDB" w:rsidP="00EA4D1A"/>
          <w:tbl>
            <w:tblPr>
              <w:tblStyle w:val="GridTable1Light"/>
              <w:tblpPr w:leftFromText="180" w:rightFromText="180" w:vertAnchor="text" w:horzAnchor="margin" w:tblpXSpec="center" w:tblpY="42"/>
              <w:tblW w:w="8315" w:type="dxa"/>
              <w:tblLayout w:type="fixed"/>
              <w:tblLook w:val="04A0" w:firstRow="1" w:lastRow="0" w:firstColumn="1" w:lastColumn="0" w:noHBand="0" w:noVBand="1"/>
            </w:tblPr>
            <w:tblGrid>
              <w:gridCol w:w="2123"/>
              <w:gridCol w:w="1962"/>
              <w:gridCol w:w="1766"/>
              <w:gridCol w:w="2464"/>
            </w:tblGrid>
            <w:tr w:rsidR="00A25DDB" w:rsidRPr="00ED2108" w14:paraId="43C55114" w14:textId="77777777" w:rsidTr="00EA4D1A">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123" w:type="dxa"/>
                  <w:hideMark/>
                </w:tcPr>
                <w:p w14:paraId="0F69CC01" w14:textId="77777777" w:rsidR="00A25DDB" w:rsidRPr="00ED2108" w:rsidRDefault="00A25DDB" w:rsidP="00EA4D1A">
                  <w:pPr>
                    <w:rPr>
                      <w:rFonts w:ascii="Times New Roman" w:eastAsia="Times New Roman" w:hAnsi="Times New Roman" w:cs="Times New Roman"/>
                      <w:sz w:val="28"/>
                      <w:szCs w:val="28"/>
                      <w:lang w:eastAsia="en-NZ"/>
                    </w:rPr>
                  </w:pPr>
                </w:p>
              </w:tc>
              <w:tc>
                <w:tcPr>
                  <w:tcW w:w="1962" w:type="dxa"/>
                  <w:hideMark/>
                </w:tcPr>
                <w:p w14:paraId="68C40D97"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true &lt;=50K</w:t>
                  </w:r>
                </w:p>
              </w:tc>
              <w:tc>
                <w:tcPr>
                  <w:tcW w:w="1766" w:type="dxa"/>
                  <w:hideMark/>
                </w:tcPr>
                <w:p w14:paraId="444A41C8"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true &gt;50K</w:t>
                  </w:r>
                </w:p>
              </w:tc>
              <w:tc>
                <w:tcPr>
                  <w:tcW w:w="2464" w:type="dxa"/>
                  <w:hideMark/>
                </w:tcPr>
                <w:p w14:paraId="6FCA6D05"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class precision</w:t>
                  </w:r>
                </w:p>
              </w:tc>
            </w:tr>
            <w:tr w:rsidR="00A25DDB" w:rsidRPr="00ED2108" w14:paraId="5B1E2DEC" w14:textId="77777777" w:rsidTr="00EA4D1A">
              <w:trPr>
                <w:trHeight w:val="389"/>
              </w:trPr>
              <w:tc>
                <w:tcPr>
                  <w:cnfStyle w:val="001000000000" w:firstRow="0" w:lastRow="0" w:firstColumn="1" w:lastColumn="0" w:oddVBand="0" w:evenVBand="0" w:oddHBand="0" w:evenHBand="0" w:firstRowFirstColumn="0" w:firstRowLastColumn="0" w:lastRowFirstColumn="0" w:lastRowLastColumn="0"/>
                  <w:tcW w:w="2123" w:type="dxa"/>
                  <w:hideMark/>
                </w:tcPr>
                <w:p w14:paraId="03C43447"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pred. &lt;=50K</w:t>
                  </w:r>
                </w:p>
              </w:tc>
              <w:tc>
                <w:tcPr>
                  <w:tcW w:w="1962" w:type="dxa"/>
                  <w:hideMark/>
                </w:tcPr>
                <w:p w14:paraId="19162A43"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4193</w:t>
                  </w:r>
                </w:p>
              </w:tc>
              <w:tc>
                <w:tcPr>
                  <w:tcW w:w="1766" w:type="dxa"/>
                  <w:hideMark/>
                </w:tcPr>
                <w:p w14:paraId="02601519"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901</w:t>
                  </w:r>
                </w:p>
              </w:tc>
              <w:tc>
                <w:tcPr>
                  <w:tcW w:w="2464" w:type="dxa"/>
                  <w:hideMark/>
                </w:tcPr>
                <w:p w14:paraId="3B1621DF"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82.31%</w:t>
                  </w:r>
                </w:p>
              </w:tc>
            </w:tr>
            <w:tr w:rsidR="00A25DDB" w:rsidRPr="00ED2108" w14:paraId="4587C4FE" w14:textId="77777777" w:rsidTr="00EA4D1A">
              <w:trPr>
                <w:trHeight w:val="411"/>
              </w:trPr>
              <w:tc>
                <w:tcPr>
                  <w:cnfStyle w:val="001000000000" w:firstRow="0" w:lastRow="0" w:firstColumn="1" w:lastColumn="0" w:oddVBand="0" w:evenVBand="0" w:oddHBand="0" w:evenHBand="0" w:firstRowFirstColumn="0" w:firstRowLastColumn="0" w:lastRowFirstColumn="0" w:lastRowLastColumn="0"/>
                  <w:tcW w:w="2123" w:type="dxa"/>
                  <w:hideMark/>
                </w:tcPr>
                <w:p w14:paraId="2FD49346"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pred. &gt;50K</w:t>
                  </w:r>
                </w:p>
              </w:tc>
              <w:tc>
                <w:tcPr>
                  <w:tcW w:w="1962" w:type="dxa"/>
                  <w:hideMark/>
                </w:tcPr>
                <w:p w14:paraId="0922A46C"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338</w:t>
                  </w:r>
                </w:p>
              </w:tc>
              <w:tc>
                <w:tcPr>
                  <w:tcW w:w="1766" w:type="dxa"/>
                  <w:hideMark/>
                </w:tcPr>
                <w:p w14:paraId="110A7B5C"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601</w:t>
                  </w:r>
                </w:p>
              </w:tc>
              <w:tc>
                <w:tcPr>
                  <w:tcW w:w="2464" w:type="dxa"/>
                  <w:hideMark/>
                </w:tcPr>
                <w:p w14:paraId="5A2B2DC5"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64.00%</w:t>
                  </w:r>
                </w:p>
              </w:tc>
            </w:tr>
            <w:tr w:rsidR="00A25DDB" w:rsidRPr="00ED2108" w14:paraId="2939F592" w14:textId="77777777" w:rsidTr="00EA4D1A">
              <w:trPr>
                <w:trHeight w:val="367"/>
              </w:trPr>
              <w:tc>
                <w:tcPr>
                  <w:cnfStyle w:val="001000000000" w:firstRow="0" w:lastRow="0" w:firstColumn="1" w:lastColumn="0" w:oddVBand="0" w:evenVBand="0" w:oddHBand="0" w:evenHBand="0" w:firstRowFirstColumn="0" w:firstRowLastColumn="0" w:lastRowFirstColumn="0" w:lastRowLastColumn="0"/>
                  <w:tcW w:w="2123" w:type="dxa"/>
                  <w:hideMark/>
                </w:tcPr>
                <w:p w14:paraId="049D29BB"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class recall</w:t>
                  </w:r>
                </w:p>
              </w:tc>
              <w:tc>
                <w:tcPr>
                  <w:tcW w:w="1962" w:type="dxa"/>
                  <w:hideMark/>
                </w:tcPr>
                <w:p w14:paraId="1C569C2A"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92.54%</w:t>
                  </w:r>
                </w:p>
              </w:tc>
              <w:tc>
                <w:tcPr>
                  <w:tcW w:w="1766" w:type="dxa"/>
                  <w:hideMark/>
                </w:tcPr>
                <w:p w14:paraId="41B1B7B2"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40.01%</w:t>
                  </w:r>
                </w:p>
              </w:tc>
              <w:tc>
                <w:tcPr>
                  <w:tcW w:w="2464" w:type="dxa"/>
                  <w:hideMark/>
                </w:tcPr>
                <w:p w14:paraId="59E10998"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r>
          </w:tbl>
          <w:p w14:paraId="2F8EA45A" w14:textId="77777777" w:rsidR="00A25DDB" w:rsidRDefault="00A25DDB" w:rsidP="00EA4D1A"/>
          <w:p w14:paraId="0E43E106" w14:textId="77777777" w:rsidR="00A25DDB" w:rsidRDefault="00A25DDB" w:rsidP="00EA4D1A">
            <w:r w:rsidRPr="00ED2108">
              <w:t>This confusion matrix displays the times the decision tree model predicted the salary correctly within the test split.</w:t>
            </w:r>
            <w:r>
              <w:t xml:space="preserve"> For example, in the first row the class (annual salary)</w:t>
            </w:r>
            <w:r w:rsidRPr="00ED2108">
              <w:t xml:space="preserve">, </w:t>
            </w:r>
            <w:r>
              <w:t>“&lt;50K” was predicted correctly 4193 times and incorrectly 901 – this produces a 82% accuracy. Likewise, “&gt;50K” class (annual salary)</w:t>
            </w:r>
            <w:r w:rsidRPr="00ED2108">
              <w:t xml:space="preserve">, </w:t>
            </w:r>
            <w:r>
              <w:t>was predicted correctly 64% of the time. The accuracy of this specific class is low but still acceptable enough to say there is some validity of the model.</w:t>
            </w:r>
            <w:sdt>
              <w:sdtPr>
                <w:id w:val="-821653592"/>
                <w:citation/>
              </w:sdtPr>
              <w:sdtEndPr/>
              <w:sdtContent>
                <w:r>
                  <w:fldChar w:fldCharType="begin"/>
                </w:r>
                <w:r>
                  <w:instrText xml:space="preserve"> CITATION Tut201 \l 5129 </w:instrText>
                </w:r>
                <w:r>
                  <w:fldChar w:fldCharType="separate"/>
                </w:r>
                <w:r>
                  <w:rPr>
                    <w:noProof/>
                  </w:rPr>
                  <w:t xml:space="preserve"> </w:t>
                </w:r>
                <w:r w:rsidRPr="00427DB3">
                  <w:rPr>
                    <w:noProof/>
                  </w:rPr>
                  <w:t>(Tutorials, 2020)</w:t>
                </w:r>
                <w:r>
                  <w:fldChar w:fldCharType="end"/>
                </w:r>
              </w:sdtContent>
            </w:sdt>
          </w:p>
          <w:p w14:paraId="5D1C4BDD" w14:textId="77777777" w:rsidR="00A25DDB" w:rsidRPr="00ED2108" w:rsidRDefault="00A25DDB" w:rsidP="00EA4D1A"/>
          <w:p w14:paraId="21974F54" w14:textId="77777777" w:rsidR="00A25DDB" w:rsidRDefault="00A25DDB" w:rsidP="00EA4D1A">
            <w:r w:rsidRPr="00ED2108">
              <w:t xml:space="preserve">Performance vector criteria was changed to accuracy to display the overall accuracy of the model.  The overall accuracy was 79.5%. This number meant that roughly 8/10 times this model would be accurate, and this level of accuracy was deemed an acceptable threshold to practically apply this model.  </w:t>
            </w:r>
            <w:sdt>
              <w:sdtPr>
                <w:id w:val="-741865804"/>
                <w:citation/>
              </w:sdtPr>
              <w:sdtEndPr/>
              <w:sdtContent>
                <w:r>
                  <w:fldChar w:fldCharType="begin"/>
                </w:r>
                <w:r>
                  <w:instrText xml:space="preserve"> CITATION Con \l 5129 </w:instrText>
                </w:r>
                <w:r>
                  <w:fldChar w:fldCharType="separate"/>
                </w:r>
                <w:r w:rsidRPr="00427DB3">
                  <w:rPr>
                    <w:noProof/>
                  </w:rPr>
                  <w:t>(Confusion Matrix, n.d.)</w:t>
                </w:r>
                <w:r>
                  <w:fldChar w:fldCharType="end"/>
                </w:r>
              </w:sdtContent>
            </w:sdt>
          </w:p>
          <w:p w14:paraId="44CB0E86" w14:textId="77777777" w:rsidR="00A25DDB" w:rsidRDefault="00A25DDB" w:rsidP="00EA4D1A"/>
          <w:p w14:paraId="3CF90FAF" w14:textId="77777777" w:rsidR="00A25DDB" w:rsidRDefault="00A25DDB" w:rsidP="00EA4D1A">
            <w:r>
              <w:t>Scenario analysis was deemed a form of analysis not applicable to this data set.</w:t>
            </w:r>
          </w:p>
          <w:p w14:paraId="39DB80B8" w14:textId="77777777" w:rsidR="00A25DDB" w:rsidRDefault="00A25DDB" w:rsidP="00EA4D1A"/>
          <w:p w14:paraId="34E5EC02" w14:textId="77777777" w:rsidR="00A25DDB" w:rsidRDefault="00A25DDB" w:rsidP="00EA4D1A"/>
          <w:p w14:paraId="739BE868" w14:textId="77777777" w:rsidR="00A25DDB" w:rsidRDefault="00A25DDB" w:rsidP="00EA4D1A"/>
          <w:p w14:paraId="3F2FDC43" w14:textId="77777777" w:rsidR="00A25DDB" w:rsidRDefault="00A25DDB" w:rsidP="00EA4D1A"/>
          <w:p w14:paraId="2A21C132" w14:textId="77777777" w:rsidR="00A25DDB" w:rsidRDefault="00A25DDB" w:rsidP="00EA4D1A"/>
          <w:p w14:paraId="6BFD603F" w14:textId="77777777" w:rsidR="00A25DDB" w:rsidRDefault="00A25DDB" w:rsidP="00EA4D1A"/>
          <w:p w14:paraId="72623CDB" w14:textId="77777777" w:rsidR="00A25DDB" w:rsidRDefault="00A25DDB" w:rsidP="00EA4D1A"/>
          <w:p w14:paraId="3DC59405" w14:textId="77777777" w:rsidR="00A25DDB" w:rsidRDefault="00A25DDB" w:rsidP="00EA4D1A"/>
          <w:p w14:paraId="5FCC6466" w14:textId="77777777" w:rsidR="00A25DDB" w:rsidRDefault="00A25DDB" w:rsidP="00EA4D1A"/>
        </w:tc>
      </w:tr>
      <w:tr w:rsidR="00A25DDB" w14:paraId="66798F1D" w14:textId="77777777" w:rsidTr="00EA4D1A">
        <w:trPr>
          <w:trHeight w:val="800"/>
        </w:trPr>
        <w:tc>
          <w:tcPr>
            <w:tcW w:w="2158" w:type="dxa"/>
            <w:gridSpan w:val="2"/>
            <w:tcBorders>
              <w:right w:val="single" w:sz="18" w:space="0" w:color="476166" w:themeColor="accent1"/>
            </w:tcBorders>
          </w:tcPr>
          <w:p w14:paraId="5B8857F0"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8A28222" w14:textId="77777777" w:rsidR="00A25DDB" w:rsidRDefault="00A25DDB" w:rsidP="00EA4D1A">
            <w:pPr>
              <w:pStyle w:val="Heading4"/>
            </w:pPr>
            <w:r>
              <w:t>Findings for the Manager</w:t>
            </w:r>
          </w:p>
        </w:tc>
        <w:tc>
          <w:tcPr>
            <w:tcW w:w="2158" w:type="dxa"/>
            <w:gridSpan w:val="2"/>
            <w:tcBorders>
              <w:left w:val="single" w:sz="18" w:space="0" w:color="476166" w:themeColor="accent1"/>
            </w:tcBorders>
          </w:tcPr>
          <w:p w14:paraId="2D671411" w14:textId="77777777" w:rsidR="00A25DDB" w:rsidRDefault="00A25DDB" w:rsidP="00EA4D1A"/>
        </w:tc>
      </w:tr>
      <w:tr w:rsidR="00A25DDB" w14:paraId="71D26B2F" w14:textId="77777777" w:rsidTr="00EA4D1A">
        <w:tc>
          <w:tcPr>
            <w:tcW w:w="2158" w:type="dxa"/>
            <w:gridSpan w:val="2"/>
          </w:tcPr>
          <w:p w14:paraId="60743B8D" w14:textId="77777777" w:rsidR="00A25DDB" w:rsidRDefault="00A25DDB" w:rsidP="00EA4D1A"/>
        </w:tc>
        <w:tc>
          <w:tcPr>
            <w:tcW w:w="2158" w:type="dxa"/>
            <w:tcBorders>
              <w:top w:val="single" w:sz="18" w:space="0" w:color="476166" w:themeColor="accent1"/>
            </w:tcBorders>
          </w:tcPr>
          <w:p w14:paraId="661D7F44" w14:textId="77777777" w:rsidR="00A25DDB" w:rsidRDefault="00A25DDB" w:rsidP="00EA4D1A"/>
        </w:tc>
        <w:tc>
          <w:tcPr>
            <w:tcW w:w="2158" w:type="dxa"/>
            <w:tcBorders>
              <w:top w:val="single" w:sz="18" w:space="0" w:color="476166" w:themeColor="accent1"/>
            </w:tcBorders>
          </w:tcPr>
          <w:p w14:paraId="14A834E3" w14:textId="77777777" w:rsidR="00A25DDB" w:rsidRDefault="00A25DDB" w:rsidP="00EA4D1A"/>
        </w:tc>
        <w:tc>
          <w:tcPr>
            <w:tcW w:w="2158" w:type="dxa"/>
            <w:tcBorders>
              <w:top w:val="single" w:sz="18" w:space="0" w:color="476166" w:themeColor="accent1"/>
            </w:tcBorders>
          </w:tcPr>
          <w:p w14:paraId="1401B27F" w14:textId="77777777" w:rsidR="00A25DDB" w:rsidRDefault="00A25DDB" w:rsidP="00EA4D1A"/>
        </w:tc>
        <w:tc>
          <w:tcPr>
            <w:tcW w:w="2158" w:type="dxa"/>
            <w:gridSpan w:val="2"/>
          </w:tcPr>
          <w:p w14:paraId="2029774C" w14:textId="77777777" w:rsidR="00A25DDB" w:rsidRDefault="00A25DDB" w:rsidP="00EA4D1A"/>
        </w:tc>
      </w:tr>
      <w:tr w:rsidR="00A25DDB" w14:paraId="3F103A93" w14:textId="77777777" w:rsidTr="00EA4D1A">
        <w:trPr>
          <w:gridAfter w:val="1"/>
          <w:wAfter w:w="1079" w:type="dxa"/>
          <w:trHeight w:val="4546"/>
        </w:trPr>
        <w:tc>
          <w:tcPr>
            <w:tcW w:w="1079" w:type="dxa"/>
          </w:tcPr>
          <w:p w14:paraId="3066DC57"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4CB2EA7D" w14:textId="0FE44B33" w:rsidR="00A25DDB" w:rsidRDefault="00A25DDB" w:rsidP="00A25DDB">
            <w:pPr>
              <w:pStyle w:val="Heading5"/>
            </w:pPr>
            <w:r>
              <w:t>Summary</w:t>
            </w:r>
          </w:p>
          <w:p w14:paraId="0B466443" w14:textId="423BDD96" w:rsidR="00A25DDB" w:rsidRDefault="00A25DDB" w:rsidP="00EA4D1A">
            <w:pPr>
              <w:rPr>
                <w:highlight w:val="yellow"/>
              </w:rPr>
            </w:pPr>
          </w:p>
          <w:p w14:paraId="606BD9D3" w14:textId="168BC662" w:rsidR="00A25DDB" w:rsidRPr="00ED2108" w:rsidRDefault="00A25DDB" w:rsidP="00EA4D1A">
            <w:r w:rsidRPr="0011183C">
              <w:rPr>
                <w:highlight w:val="yellow"/>
              </w:rPr>
              <w:t>In summary, being a male over the age of 30 with a minimum education of bachelor’s level is the most favorable personal trait to achieve an annual salary of over $50,000. For females, the most favorable traits are again, to be over the age of 30 but to have at least Masters level education. It is advised the town should be informed to focus highly on education at their younger years and not expect to achieve high salaries until they are at least 30 also,  females will have to focus on education a lot more as they will be required to achieve higher levels of education than males.</w:t>
            </w:r>
          </w:p>
          <w:p w14:paraId="24906B2A" w14:textId="77777777" w:rsidR="00A25DDB" w:rsidRDefault="00A25DDB" w:rsidP="00EA4D1A"/>
          <w:p w14:paraId="536BF93B" w14:textId="77777777" w:rsidR="00A25DDB" w:rsidRDefault="00A25DDB" w:rsidP="00EA4D1A">
            <w:pPr>
              <w:pStyle w:val="Heading5"/>
            </w:pPr>
            <w:r>
              <w:t>Something to think about…</w:t>
            </w:r>
          </w:p>
          <w:p w14:paraId="70453781" w14:textId="77777777" w:rsidR="00A25DDB" w:rsidRPr="000A20FC" w:rsidRDefault="00A25DDB" w:rsidP="00EA4D1A"/>
          <w:p w14:paraId="2A6F3F5C" w14:textId="77777777" w:rsidR="00A25DDB" w:rsidRDefault="00A25DDB" w:rsidP="00EA4D1A">
            <w:pPr>
              <w:rPr>
                <w:b/>
                <w:bCs/>
              </w:rPr>
            </w:pPr>
            <w:r>
              <w:rPr>
                <w:b/>
                <w:bCs/>
              </w:rPr>
              <w:t xml:space="preserve">Why are Education, Age and Gender relevant? </w:t>
            </w:r>
          </w:p>
          <w:p w14:paraId="08DE6AB1" w14:textId="77777777" w:rsidR="00A25DDB" w:rsidRPr="002B347F" w:rsidRDefault="00A25DDB" w:rsidP="00EA4D1A">
            <w:r>
              <w:t xml:space="preserve">Education, Age and Gender are shown to be of great influence on the annual income of the residents as displayed by this decision tree. It could be beneficial to do further research on to understand the underlying factors. </w:t>
            </w:r>
          </w:p>
          <w:p w14:paraId="57AFB99A" w14:textId="77777777" w:rsidR="00A25DDB" w:rsidRPr="002B347F" w:rsidRDefault="00A25DDB" w:rsidP="00EA4D1A">
            <w:pPr>
              <w:pStyle w:val="ListParagraph"/>
              <w:numPr>
                <w:ilvl w:val="0"/>
                <w:numId w:val="2"/>
              </w:numPr>
              <w:rPr>
                <w:sz w:val="24"/>
                <w:szCs w:val="24"/>
              </w:rPr>
            </w:pPr>
            <w:r>
              <w:rPr>
                <w:sz w:val="24"/>
                <w:szCs w:val="24"/>
              </w:rPr>
              <w:t>Why is e</w:t>
            </w:r>
            <w:r w:rsidRPr="002B347F">
              <w:rPr>
                <w:sz w:val="24"/>
                <w:szCs w:val="24"/>
              </w:rPr>
              <w:t xml:space="preserve">ducation a determining factor of </w:t>
            </w:r>
            <w:r>
              <w:rPr>
                <w:sz w:val="24"/>
                <w:szCs w:val="24"/>
              </w:rPr>
              <w:t>annual s</w:t>
            </w:r>
            <w:r w:rsidRPr="002B347F">
              <w:rPr>
                <w:sz w:val="24"/>
                <w:szCs w:val="24"/>
              </w:rPr>
              <w:t>alary</w:t>
            </w:r>
            <w:r>
              <w:rPr>
                <w:sz w:val="24"/>
                <w:szCs w:val="24"/>
              </w:rPr>
              <w:t>?</w:t>
            </w:r>
            <w:r w:rsidRPr="002B347F">
              <w:rPr>
                <w:sz w:val="24"/>
                <w:szCs w:val="24"/>
              </w:rPr>
              <w:t xml:space="preserve"> More skilled individuals have more critical roles within the work force and therefore </w:t>
            </w:r>
            <w:r>
              <w:rPr>
                <w:sz w:val="24"/>
                <w:szCs w:val="24"/>
              </w:rPr>
              <w:t xml:space="preserve">may be </w:t>
            </w:r>
            <w:r w:rsidRPr="002B347F">
              <w:rPr>
                <w:sz w:val="24"/>
                <w:szCs w:val="24"/>
              </w:rPr>
              <w:t xml:space="preserve">more likely to earn more than someone with only high school education. </w:t>
            </w:r>
          </w:p>
          <w:p w14:paraId="0B7036B8" w14:textId="77777777" w:rsidR="00A25DDB" w:rsidRPr="002B347F" w:rsidRDefault="00A25DDB" w:rsidP="00EA4D1A">
            <w:pPr>
              <w:pStyle w:val="ListParagraph"/>
              <w:numPr>
                <w:ilvl w:val="0"/>
                <w:numId w:val="2"/>
              </w:numPr>
              <w:rPr>
                <w:sz w:val="24"/>
                <w:szCs w:val="24"/>
              </w:rPr>
            </w:pPr>
            <w:r>
              <w:rPr>
                <w:sz w:val="24"/>
                <w:szCs w:val="24"/>
              </w:rPr>
              <w:t>Why is age a determining factor of annual salary? W</w:t>
            </w:r>
            <w:r w:rsidRPr="002B347F">
              <w:rPr>
                <w:sz w:val="24"/>
                <w:szCs w:val="24"/>
              </w:rPr>
              <w:t xml:space="preserve">e can assume people under 30 cannot earn over 50K annually as often due to their sheer lack of experience within the working industry. </w:t>
            </w:r>
          </w:p>
          <w:p w14:paraId="6AEFE84A" w14:textId="77777777" w:rsidR="00A25DDB" w:rsidRDefault="00A25DDB" w:rsidP="00EA4D1A">
            <w:pPr>
              <w:pStyle w:val="ListParagraph"/>
              <w:numPr>
                <w:ilvl w:val="0"/>
                <w:numId w:val="2"/>
              </w:numPr>
              <w:rPr>
                <w:sz w:val="24"/>
                <w:szCs w:val="24"/>
              </w:rPr>
            </w:pPr>
            <w:r>
              <w:rPr>
                <w:sz w:val="24"/>
                <w:szCs w:val="24"/>
              </w:rPr>
              <w:t xml:space="preserve">Why does it matter if you are a female or male? </w:t>
            </w:r>
            <w:r w:rsidRPr="002B347F">
              <w:rPr>
                <w:sz w:val="24"/>
                <w:szCs w:val="24"/>
              </w:rPr>
              <w:t xml:space="preserve">The difference for males and females cannot be accounted for. I can hypothesis again the females are being underrepresented within this data set as only 1 third of this data set is females. </w:t>
            </w:r>
          </w:p>
          <w:p w14:paraId="10AF489C" w14:textId="77777777" w:rsidR="00A25DDB" w:rsidRDefault="00A25DDB" w:rsidP="00EA4D1A">
            <w:r w:rsidRPr="002B347F">
              <w:t>These are only assumptions and could have different under lying factors</w:t>
            </w:r>
            <w:r>
              <w:t>, but something to think about.</w:t>
            </w:r>
            <w:r w:rsidRPr="002B347F">
              <w:t xml:space="preserve"> </w:t>
            </w:r>
          </w:p>
          <w:p w14:paraId="0B52B72B" w14:textId="77777777" w:rsidR="00A25DDB" w:rsidRDefault="00A25DDB" w:rsidP="00EA4D1A"/>
          <w:p w14:paraId="7F4993CE" w14:textId="77777777" w:rsidR="00A25DDB" w:rsidRDefault="00A25DDB" w:rsidP="00EA4D1A"/>
          <w:p w14:paraId="44B845F7" w14:textId="77777777" w:rsidR="00A25DDB" w:rsidRDefault="00A25DDB" w:rsidP="00EA4D1A"/>
          <w:p w14:paraId="6C60DF95" w14:textId="77777777" w:rsidR="00A25DDB" w:rsidRDefault="00A25DDB" w:rsidP="00EA4D1A"/>
          <w:p w14:paraId="5B6E4293" w14:textId="77777777" w:rsidR="00A25DDB" w:rsidRDefault="00A25DDB" w:rsidP="00EA4D1A"/>
          <w:p w14:paraId="2FFCED86" w14:textId="77777777" w:rsidR="00A25DDB" w:rsidRPr="000A20FC" w:rsidRDefault="00A25DDB" w:rsidP="00EA4D1A"/>
          <w:p w14:paraId="15310BA5" w14:textId="77777777" w:rsidR="00A25DDB" w:rsidRDefault="00A25DDB" w:rsidP="00EA4D1A"/>
          <w:p w14:paraId="159863E1" w14:textId="77777777" w:rsidR="00A25DDB" w:rsidRDefault="00A25DDB" w:rsidP="00EA4D1A"/>
          <w:p w14:paraId="123C654A" w14:textId="77777777" w:rsidR="00A25DDB" w:rsidRDefault="00A25DDB" w:rsidP="00EA4D1A"/>
          <w:p w14:paraId="3206845A" w14:textId="77777777" w:rsidR="00A25DDB" w:rsidRDefault="00A25DDB" w:rsidP="00EA4D1A"/>
        </w:tc>
      </w:tr>
      <w:tr w:rsidR="00A25DDB" w14:paraId="0DE2BEBA" w14:textId="77777777" w:rsidTr="00EA4D1A">
        <w:trPr>
          <w:trHeight w:val="800"/>
        </w:trPr>
        <w:tc>
          <w:tcPr>
            <w:tcW w:w="2158" w:type="dxa"/>
            <w:gridSpan w:val="2"/>
            <w:tcBorders>
              <w:right w:val="single" w:sz="18" w:space="0" w:color="476166" w:themeColor="accent1"/>
            </w:tcBorders>
          </w:tcPr>
          <w:p w14:paraId="6825FD16"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46B15F4" w14:textId="77777777" w:rsidR="00A25DDB" w:rsidRDefault="00A25DDB" w:rsidP="00EA4D1A">
            <w:pPr>
              <w:pStyle w:val="Heading4"/>
            </w:pPr>
            <w:r>
              <w:t>References and peer evaluation</w:t>
            </w:r>
          </w:p>
        </w:tc>
        <w:tc>
          <w:tcPr>
            <w:tcW w:w="2158" w:type="dxa"/>
            <w:gridSpan w:val="2"/>
            <w:tcBorders>
              <w:left w:val="single" w:sz="18" w:space="0" w:color="476166" w:themeColor="accent1"/>
            </w:tcBorders>
          </w:tcPr>
          <w:p w14:paraId="6B35E6C3" w14:textId="77777777" w:rsidR="00A25DDB" w:rsidRDefault="00A25DDB" w:rsidP="00EA4D1A"/>
        </w:tc>
      </w:tr>
      <w:tr w:rsidR="00A25DDB" w14:paraId="1769172E" w14:textId="77777777" w:rsidTr="00EA4D1A">
        <w:tc>
          <w:tcPr>
            <w:tcW w:w="2158" w:type="dxa"/>
            <w:gridSpan w:val="2"/>
          </w:tcPr>
          <w:p w14:paraId="4EBBB106" w14:textId="77777777" w:rsidR="00A25DDB" w:rsidRDefault="00A25DDB" w:rsidP="00EA4D1A"/>
        </w:tc>
        <w:tc>
          <w:tcPr>
            <w:tcW w:w="2158" w:type="dxa"/>
            <w:tcBorders>
              <w:top w:val="single" w:sz="18" w:space="0" w:color="476166" w:themeColor="accent1"/>
            </w:tcBorders>
          </w:tcPr>
          <w:p w14:paraId="118309A6" w14:textId="77777777" w:rsidR="00A25DDB" w:rsidRDefault="00A25DDB" w:rsidP="00EA4D1A"/>
        </w:tc>
        <w:tc>
          <w:tcPr>
            <w:tcW w:w="2158" w:type="dxa"/>
            <w:tcBorders>
              <w:top w:val="single" w:sz="18" w:space="0" w:color="476166" w:themeColor="accent1"/>
            </w:tcBorders>
          </w:tcPr>
          <w:p w14:paraId="6B15F04E" w14:textId="77777777" w:rsidR="00A25DDB" w:rsidRDefault="00A25DDB" w:rsidP="00EA4D1A"/>
        </w:tc>
        <w:tc>
          <w:tcPr>
            <w:tcW w:w="2158" w:type="dxa"/>
            <w:tcBorders>
              <w:top w:val="single" w:sz="18" w:space="0" w:color="476166" w:themeColor="accent1"/>
            </w:tcBorders>
          </w:tcPr>
          <w:p w14:paraId="43B0D9B8" w14:textId="77777777" w:rsidR="00A25DDB" w:rsidRDefault="00A25DDB" w:rsidP="00EA4D1A"/>
        </w:tc>
        <w:tc>
          <w:tcPr>
            <w:tcW w:w="2158" w:type="dxa"/>
            <w:gridSpan w:val="2"/>
          </w:tcPr>
          <w:p w14:paraId="729D4B92" w14:textId="77777777" w:rsidR="00A25DDB" w:rsidRDefault="00A25DDB" w:rsidP="00EA4D1A"/>
        </w:tc>
      </w:tr>
      <w:tr w:rsidR="00A25DDB" w14:paraId="64240C07" w14:textId="77777777" w:rsidTr="00EA4D1A">
        <w:trPr>
          <w:gridAfter w:val="1"/>
          <w:wAfter w:w="1079" w:type="dxa"/>
          <w:trHeight w:val="4546"/>
        </w:trPr>
        <w:tc>
          <w:tcPr>
            <w:tcW w:w="1079" w:type="dxa"/>
          </w:tcPr>
          <w:p w14:paraId="35AAEBFF"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792C5685" w14:textId="77777777" w:rsidR="00A25DDB" w:rsidRDefault="00A25DDB" w:rsidP="00EA4D1A"/>
          <w:sdt>
            <w:sdtPr>
              <w:rPr>
                <w:rFonts w:asciiTheme="minorHAnsi" w:hAnsiTheme="minorHAnsi"/>
                <w:b w:val="0"/>
                <w:color w:val="auto"/>
                <w:sz w:val="24"/>
                <w:szCs w:val="24"/>
              </w:rPr>
              <w:id w:val="-573587230"/>
              <w:bibliography/>
            </w:sdtPr>
            <w:sdtEndPr>
              <w:rPr>
                <w:highlight w:val="yellow"/>
              </w:rPr>
            </w:sdtEndPr>
            <w:sdtContent>
              <w:p w14:paraId="3500380F" w14:textId="77777777" w:rsidR="00A25DDB" w:rsidRPr="0048120C" w:rsidRDefault="00A25DDB" w:rsidP="00EA4D1A">
                <w:pPr>
                  <w:pStyle w:val="Heading5"/>
                </w:pPr>
                <w:r>
                  <w:t>References</w:t>
                </w:r>
              </w:p>
              <w:p w14:paraId="64736825" w14:textId="77777777" w:rsidR="00A25DDB" w:rsidRDefault="00A25DDB" w:rsidP="00EA4D1A">
                <w:pPr>
                  <w:pStyle w:val="Bibliography"/>
                  <w:ind w:left="720" w:hanging="720"/>
                  <w:rPr>
                    <w:noProof/>
                    <w:sz w:val="24"/>
                    <w:szCs w:val="24"/>
                  </w:rPr>
                </w:pPr>
                <w:r>
                  <w:fldChar w:fldCharType="begin"/>
                </w:r>
                <w:r>
                  <w:instrText xml:space="preserve"> BIBLIOGRAPHY </w:instrText>
                </w:r>
                <w:r>
                  <w:fldChar w:fldCharType="separate"/>
                </w:r>
                <w:r>
                  <w:rPr>
                    <w:i/>
                    <w:iCs/>
                    <w:noProof/>
                  </w:rPr>
                  <w:t>Confusion Matrix</w:t>
                </w:r>
                <w:r>
                  <w:rPr>
                    <w:noProof/>
                  </w:rPr>
                  <w:t>. (n.d.). Retrieved from WikiPedia: https://en.wikipedia.org/wiki/Confusion_matrix</w:t>
                </w:r>
              </w:p>
              <w:p w14:paraId="3A6F4555" w14:textId="77777777" w:rsidR="00A25DDB" w:rsidRDefault="00A25DDB" w:rsidP="00EA4D1A">
                <w:pPr>
                  <w:pStyle w:val="Bibliography"/>
                  <w:ind w:left="720" w:hanging="720"/>
                  <w:rPr>
                    <w:noProof/>
                  </w:rPr>
                </w:pPr>
                <w:r>
                  <w:rPr>
                    <w:i/>
                    <w:iCs/>
                    <w:noProof/>
                  </w:rPr>
                  <w:t>Decision Tree</w:t>
                </w:r>
                <w:r>
                  <w:rPr>
                    <w:noProof/>
                  </w:rPr>
                  <w:t>. (n.d.). Retrieved from WikiPedia: https://en.wikipedia.org/wiki/Decision_tree</w:t>
                </w:r>
              </w:p>
              <w:p w14:paraId="59C3AB50" w14:textId="77777777" w:rsidR="00A25DDB" w:rsidRDefault="00A25DDB" w:rsidP="00EA4D1A">
                <w:pPr>
                  <w:pStyle w:val="Bibliography"/>
                  <w:ind w:left="720" w:hanging="720"/>
                  <w:rPr>
                    <w:noProof/>
                  </w:rPr>
                </w:pPr>
                <w:r>
                  <w:rPr>
                    <w:i/>
                    <w:iCs/>
                    <w:noProof/>
                  </w:rPr>
                  <w:t>Gini Index</w:t>
                </w:r>
                <w:r>
                  <w:rPr>
                    <w:noProof/>
                  </w:rPr>
                  <w:t>. (n.d.). Retrieved from YouTube: https://www.youtube.com/watch?v=KhOP0lSrL6c&amp;t=38s</w:t>
                </w:r>
              </w:p>
              <w:p w14:paraId="4290094F" w14:textId="77777777" w:rsidR="00A25DDB" w:rsidRDefault="00A25DDB" w:rsidP="00EA4D1A">
                <w:pPr>
                  <w:pStyle w:val="Bibliography"/>
                  <w:ind w:left="720" w:hanging="720"/>
                  <w:rPr>
                    <w:noProof/>
                  </w:rPr>
                </w:pPr>
                <w:r>
                  <w:rPr>
                    <w:i/>
                    <w:iCs/>
                    <w:noProof/>
                  </w:rPr>
                  <w:t>RapidMiner</w:t>
                </w:r>
                <w:r>
                  <w:rPr>
                    <w:noProof/>
                  </w:rPr>
                  <w:t>. (n.d.). Retrieved from https://rapidminer.com/</w:t>
                </w:r>
              </w:p>
              <w:p w14:paraId="2AC1EF19" w14:textId="77777777" w:rsidR="00A25DDB" w:rsidRDefault="00A25DDB" w:rsidP="00EA4D1A">
                <w:pPr>
                  <w:pStyle w:val="Bibliography"/>
                  <w:ind w:left="720" w:hanging="720"/>
                  <w:rPr>
                    <w:noProof/>
                  </w:rPr>
                </w:pPr>
                <w:r>
                  <w:rPr>
                    <w:noProof/>
                  </w:rPr>
                  <w:t>Tutorials. (2020). RapidMiner.</w:t>
                </w:r>
              </w:p>
              <w:p w14:paraId="6CFE4BED" w14:textId="77777777" w:rsidR="00A25DDB" w:rsidRDefault="00A25DDB" w:rsidP="00EA4D1A">
                <w:r>
                  <w:rPr>
                    <w:b/>
                    <w:bCs/>
                    <w:noProof/>
                  </w:rPr>
                  <w:fldChar w:fldCharType="end"/>
                </w:r>
              </w:p>
            </w:sdtContent>
          </w:sdt>
          <w:p w14:paraId="3EB2D093" w14:textId="77777777" w:rsidR="00A25DDB" w:rsidRPr="00A25DDB" w:rsidRDefault="00A25DDB" w:rsidP="00EA4D1A"/>
          <w:p w14:paraId="6CF86DA4" w14:textId="77777777" w:rsidR="00A25DDB" w:rsidRDefault="00A25DDB" w:rsidP="00EA4D1A"/>
          <w:p w14:paraId="11932F68" w14:textId="77777777" w:rsidR="00A25DDB" w:rsidRDefault="00A25DDB" w:rsidP="00EA4D1A"/>
          <w:p w14:paraId="568E61F3" w14:textId="77777777" w:rsidR="00A25DDB" w:rsidRDefault="00A25DDB" w:rsidP="00EA4D1A"/>
          <w:p w14:paraId="2F5097D2" w14:textId="77777777" w:rsidR="00A25DDB" w:rsidRDefault="00A25DDB" w:rsidP="00EA4D1A"/>
          <w:p w14:paraId="37FF3D7F" w14:textId="77777777" w:rsidR="00A25DDB" w:rsidRDefault="00A25DDB" w:rsidP="00EA4D1A"/>
          <w:p w14:paraId="55E6EFED" w14:textId="77777777" w:rsidR="00A25DDB" w:rsidRDefault="00A25DDB" w:rsidP="00EA4D1A"/>
          <w:p w14:paraId="178F392E" w14:textId="77777777" w:rsidR="00A25DDB" w:rsidRDefault="00A25DDB" w:rsidP="00EA4D1A"/>
          <w:p w14:paraId="6C916AA2" w14:textId="77777777" w:rsidR="00A25DDB" w:rsidRDefault="00A25DDB" w:rsidP="00EA4D1A"/>
          <w:p w14:paraId="21B4A949" w14:textId="77777777" w:rsidR="00A25DDB" w:rsidRDefault="00A25DDB" w:rsidP="00EA4D1A"/>
          <w:p w14:paraId="2ACF26AB" w14:textId="77777777" w:rsidR="00A25DDB" w:rsidRDefault="00A25DDB" w:rsidP="00EA4D1A"/>
          <w:p w14:paraId="680B3D18" w14:textId="77777777" w:rsidR="00A25DDB" w:rsidRDefault="00A25DDB" w:rsidP="00EA4D1A"/>
          <w:p w14:paraId="1233ACCB" w14:textId="77777777" w:rsidR="00A25DDB" w:rsidRDefault="00A25DDB" w:rsidP="00EA4D1A"/>
          <w:p w14:paraId="6378B0E0" w14:textId="2D80B525" w:rsidR="00A25DDB" w:rsidRDefault="00A25DDB" w:rsidP="00EA4D1A"/>
          <w:p w14:paraId="3DB204F0" w14:textId="71744360" w:rsidR="00723487" w:rsidRDefault="00723487" w:rsidP="00EA4D1A"/>
          <w:p w14:paraId="1449B210" w14:textId="6A40D0C6" w:rsidR="00723487" w:rsidRDefault="00723487" w:rsidP="00EA4D1A"/>
          <w:p w14:paraId="53962846" w14:textId="4293F84C" w:rsidR="00723487" w:rsidRDefault="00723487" w:rsidP="00EA4D1A"/>
          <w:p w14:paraId="41A9408B" w14:textId="151DF289" w:rsidR="00723487" w:rsidRDefault="00723487" w:rsidP="00EA4D1A"/>
          <w:p w14:paraId="38EE23AC" w14:textId="22DB5647" w:rsidR="00723487" w:rsidRDefault="00723487" w:rsidP="00EA4D1A"/>
          <w:p w14:paraId="53899EA2" w14:textId="61979992" w:rsidR="00723487" w:rsidRDefault="00723487" w:rsidP="00EA4D1A"/>
          <w:p w14:paraId="0FEB6563" w14:textId="549D374B" w:rsidR="00723487" w:rsidRDefault="00723487" w:rsidP="00EA4D1A"/>
          <w:p w14:paraId="2E5F1828" w14:textId="112E7D31" w:rsidR="00723487" w:rsidRDefault="00723487" w:rsidP="00EA4D1A"/>
          <w:p w14:paraId="3F857F4B" w14:textId="7F712673" w:rsidR="00723487" w:rsidRDefault="00723487" w:rsidP="00EA4D1A"/>
          <w:p w14:paraId="32DD118C" w14:textId="65F706CB" w:rsidR="00723487" w:rsidRDefault="00723487" w:rsidP="00EA4D1A"/>
          <w:p w14:paraId="50CC78E8" w14:textId="77777777" w:rsidR="00723487" w:rsidRDefault="00723487" w:rsidP="00EA4D1A"/>
          <w:p w14:paraId="28266601" w14:textId="77777777" w:rsidR="00A25DDB" w:rsidRDefault="00A25DDB" w:rsidP="00EA4D1A"/>
        </w:tc>
      </w:tr>
    </w:tbl>
    <w:p w14:paraId="4AA3E5DB" w14:textId="77777777" w:rsidR="00A25DDB" w:rsidRDefault="00A25DDB" w:rsidP="00723487"/>
    <w:sectPr w:rsidR="00A25DDB" w:rsidSect="00E74B29">
      <w:footerReference w:type="even" r:id="rId25"/>
      <w:footerReference w:type="default" r:id="rId2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0316A" w14:textId="77777777" w:rsidR="006B65A5" w:rsidRDefault="006B65A5" w:rsidP="00E74B29">
      <w:r>
        <w:separator/>
      </w:r>
    </w:p>
  </w:endnote>
  <w:endnote w:type="continuationSeparator" w:id="0">
    <w:p w14:paraId="3D8ED77C" w14:textId="77777777" w:rsidR="006B65A5" w:rsidRDefault="006B65A5"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17372565"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A25E52"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FCD9"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3DEE5260" w14:textId="77777777" w:rsidTr="006709F1">
      <w:tc>
        <w:tcPr>
          <w:tcW w:w="1079" w:type="dxa"/>
        </w:tcPr>
        <w:p w14:paraId="65800618" w14:textId="77777777" w:rsidR="00E74B29" w:rsidRPr="00E74B29" w:rsidRDefault="00E74B29" w:rsidP="006709F1">
          <w:pPr>
            <w:pStyle w:val="Footer"/>
          </w:pPr>
        </w:p>
      </w:tc>
      <w:tc>
        <w:tcPr>
          <w:tcW w:w="5395" w:type="dxa"/>
        </w:tcPr>
        <w:p w14:paraId="7B76AAE5" w14:textId="77777777" w:rsidR="00E74B29" w:rsidRPr="00874FE7" w:rsidRDefault="00CE48D1" w:rsidP="006709F1">
          <w:pPr>
            <w:pStyle w:val="Footer"/>
          </w:pPr>
          <w:sdt>
            <w:sdtPr>
              <w:id w:val="707152945"/>
              <w:placeholder>
                <w:docPart w:val="9C3F2A16C43C488F9D9480E794AA04FE"/>
              </w:placeholder>
              <w:temporary/>
              <w:showingPlcHdr/>
              <w15:appearance w15:val="hidden"/>
            </w:sdtPr>
            <w:sdtEnd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12870DC7"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62284510" w14:textId="77777777" w:rsidR="00E74B29" w:rsidRPr="00E74B29" w:rsidRDefault="00E74B29" w:rsidP="006709F1">
          <w:pPr>
            <w:pStyle w:val="Footer"/>
          </w:pPr>
        </w:p>
      </w:tc>
    </w:tr>
  </w:tbl>
  <w:p w14:paraId="7ADB055D"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72F2C" w14:textId="77777777" w:rsidR="006B65A5" w:rsidRDefault="006B65A5" w:rsidP="00E74B29">
      <w:r>
        <w:separator/>
      </w:r>
    </w:p>
  </w:footnote>
  <w:footnote w:type="continuationSeparator" w:id="0">
    <w:p w14:paraId="571CF67C" w14:textId="77777777" w:rsidR="006B65A5" w:rsidRDefault="006B65A5"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DC3E3E"/>
    <w:multiLevelType w:val="hybridMultilevel"/>
    <w:tmpl w:val="306614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7DE"/>
    <w:rsid w:val="00086FA5"/>
    <w:rsid w:val="000A20FC"/>
    <w:rsid w:val="000E4641"/>
    <w:rsid w:val="00151F66"/>
    <w:rsid w:val="00177F8D"/>
    <w:rsid w:val="00185F4A"/>
    <w:rsid w:val="002247DE"/>
    <w:rsid w:val="002D2200"/>
    <w:rsid w:val="0040564B"/>
    <w:rsid w:val="0048120C"/>
    <w:rsid w:val="004909D9"/>
    <w:rsid w:val="00521481"/>
    <w:rsid w:val="00665110"/>
    <w:rsid w:val="006709F1"/>
    <w:rsid w:val="006B65A5"/>
    <w:rsid w:val="006C60E6"/>
    <w:rsid w:val="00723487"/>
    <w:rsid w:val="0076345D"/>
    <w:rsid w:val="007E7E8A"/>
    <w:rsid w:val="007F4DFC"/>
    <w:rsid w:val="00837914"/>
    <w:rsid w:val="00874FE7"/>
    <w:rsid w:val="00952F7D"/>
    <w:rsid w:val="0095496A"/>
    <w:rsid w:val="009A38BA"/>
    <w:rsid w:val="00A25DDB"/>
    <w:rsid w:val="00B43E11"/>
    <w:rsid w:val="00C755AB"/>
    <w:rsid w:val="00CE48D1"/>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FE946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table" w:styleId="GridTable1Light">
    <w:name w:val="Grid Table 1 Light"/>
    <w:basedOn w:val="TableNormal"/>
    <w:uiPriority w:val="46"/>
    <w:rsid w:val="000A20FC"/>
    <w:rPr>
      <w:sz w:val="22"/>
      <w:szCs w:val="22"/>
      <w:lang w:val="en-NZ"/>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A20FC"/>
    <w:pPr>
      <w:spacing w:after="160" w:line="259" w:lineRule="auto"/>
      <w:ind w:left="720"/>
      <w:contextualSpacing/>
    </w:pPr>
    <w:rPr>
      <w:sz w:val="22"/>
      <w:szCs w:val="22"/>
      <w:lang w:val="en-NZ"/>
    </w:rPr>
  </w:style>
  <w:style w:type="paragraph" w:styleId="Bibliography">
    <w:name w:val="Bibliography"/>
    <w:basedOn w:val="Normal"/>
    <w:next w:val="Normal"/>
    <w:uiPriority w:val="37"/>
    <w:unhideWhenUsed/>
    <w:rsid w:val="00A25DDB"/>
    <w:pPr>
      <w:spacing w:after="160" w:line="259" w:lineRule="auto"/>
    </w:pPr>
    <w:rPr>
      <w:sz w:val="22"/>
      <w:szCs w:val="22"/>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di\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50FD7339B4DA392B8F4A340D20AFD"/>
        <w:category>
          <w:name w:val="General"/>
          <w:gallery w:val="placeholder"/>
        </w:category>
        <w:types>
          <w:type w:val="bbPlcHdr"/>
        </w:types>
        <w:behaviors>
          <w:behavior w:val="content"/>
        </w:behaviors>
        <w:guid w:val="{35C075CB-FA4E-4485-9A1D-E962E2A7E51D}"/>
      </w:docPartPr>
      <w:docPartBody>
        <w:p w:rsidR="00704044" w:rsidRDefault="00ED517E">
          <w:pPr>
            <w:pStyle w:val="34750FD7339B4DA392B8F4A340D20AFD"/>
          </w:pPr>
          <w:r w:rsidRPr="00DF198B">
            <w:t>—</w:t>
          </w:r>
        </w:p>
      </w:docPartBody>
    </w:docPart>
    <w:docPart>
      <w:docPartPr>
        <w:name w:val="8F31900E6D3046E1A745FD542C123DDE"/>
        <w:category>
          <w:name w:val="General"/>
          <w:gallery w:val="placeholder"/>
        </w:category>
        <w:types>
          <w:type w:val="bbPlcHdr"/>
        </w:types>
        <w:behaviors>
          <w:behavior w:val="content"/>
        </w:behaviors>
        <w:guid w:val="{6EB04512-FF50-4E46-82ED-F3EB9144571E}"/>
      </w:docPartPr>
      <w:docPartBody>
        <w:p w:rsidR="00704044" w:rsidRDefault="00ED517E">
          <w:pPr>
            <w:pStyle w:val="8F31900E6D3046E1A745FD542C123DDE"/>
          </w:pPr>
          <w:r w:rsidRPr="00DF198B">
            <w:t>—</w:t>
          </w:r>
        </w:p>
      </w:docPartBody>
    </w:docPart>
    <w:docPart>
      <w:docPartPr>
        <w:name w:val="9C3F2A16C43C488F9D9480E794AA04FE"/>
        <w:category>
          <w:name w:val="General"/>
          <w:gallery w:val="placeholder"/>
        </w:category>
        <w:types>
          <w:type w:val="bbPlcHdr"/>
        </w:types>
        <w:behaviors>
          <w:behavior w:val="content"/>
        </w:behaviors>
        <w:guid w:val="{410DE0DF-90EB-4D03-8041-5CDEC2D632D3}"/>
      </w:docPartPr>
      <w:docPartBody>
        <w:p w:rsidR="00704044" w:rsidRDefault="00ED517E">
          <w:pPr>
            <w:pStyle w:val="9C3F2A16C43C488F9D9480E794AA04FE"/>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17E"/>
    <w:rsid w:val="00704044"/>
    <w:rsid w:val="00ED517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750FD7339B4DA392B8F4A340D20AFD">
    <w:name w:val="34750FD7339B4DA392B8F4A340D20AFD"/>
  </w:style>
  <w:style w:type="paragraph" w:customStyle="1" w:styleId="8F31900E6D3046E1A745FD542C123DDE">
    <w:name w:val="8F31900E6D3046E1A745FD542C123DDE"/>
  </w:style>
  <w:style w:type="paragraph" w:customStyle="1" w:styleId="9C3F2A16C43C488F9D9480E794AA04FE">
    <w:name w:val="9C3F2A16C43C488F9D9480E794AA04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1D2507-E8DE-41FE-8ACA-CAA8AB1D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2020-07-08T09:52:00Z</dcterms:created>
  <dcterms:modified xsi:type="dcterms:W3CDTF">2021-10-26T00:42:00Z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